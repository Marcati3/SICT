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815D4" w14:textId="5B6FC9AD" w:rsidR="00804F66" w:rsidRPr="00804F66" w:rsidRDefault="00580BDB" w:rsidP="00F96646">
      <w:pPr>
        <w:spacing w:before="240"/>
        <w:jc w:val="center"/>
        <w:rPr>
          <w:rFonts w:ascii="Times New Roman" w:hAnsi="Times New Roman" w:cs="Times New Roman"/>
          <w:b/>
          <w:bCs/>
          <w:u w:val="single"/>
        </w:rPr>
      </w:pPr>
      <w:r w:rsidRPr="00804F66">
        <w:rPr>
          <w:rFonts w:ascii="Times New Roman" w:hAnsi="Times New Roman" w:cs="Times New Roman"/>
          <w:b/>
          <w:bCs/>
          <w:u w:val="single"/>
        </w:rPr>
        <w:t xml:space="preserve">Memorandum </w:t>
      </w:r>
      <w:r w:rsidR="006748AC" w:rsidRPr="00804F66">
        <w:rPr>
          <w:rFonts w:ascii="Times New Roman" w:hAnsi="Times New Roman" w:cs="Times New Roman"/>
          <w:b/>
          <w:bCs/>
          <w:u w:val="single"/>
        </w:rPr>
        <w:t>of Understanding</w:t>
      </w:r>
    </w:p>
    <w:p w14:paraId="78855EF1" w14:textId="7DA0A460" w:rsidR="00550B87" w:rsidRPr="00804F66" w:rsidRDefault="00550B87" w:rsidP="00F96646">
      <w:pPr>
        <w:pStyle w:val="CenterText"/>
        <w:spacing w:before="120" w:after="240"/>
        <w:jc w:val="thaiDistribute"/>
        <w:rPr>
          <w:b/>
          <w:sz w:val="20"/>
          <w:lang w:eastAsia="zh-CN"/>
        </w:rPr>
      </w:pPr>
      <w:r w:rsidRPr="00804F66">
        <w:rPr>
          <w:sz w:val="20"/>
        </w:rPr>
        <w:t>This Memorandum of Understanding (this “</w:t>
      </w:r>
      <w:r w:rsidRPr="00804F66">
        <w:rPr>
          <w:b/>
          <w:sz w:val="20"/>
        </w:rPr>
        <w:t>MOU</w:t>
      </w:r>
      <w:r w:rsidRPr="00804F66">
        <w:rPr>
          <w:sz w:val="20"/>
        </w:rPr>
        <w:t>”) is effective as of</w:t>
      </w:r>
      <w:r w:rsidR="00804F66">
        <w:rPr>
          <w:sz w:val="20"/>
        </w:rPr>
        <w:t xml:space="preserve"> </w:t>
      </w:r>
      <w:r w:rsidR="00804F66" w:rsidRPr="00804F66">
        <w:rPr>
          <w:b/>
          <w:bCs/>
          <w:sz w:val="20"/>
        </w:rPr>
        <w:t>Insert date</w:t>
      </w:r>
      <w:r w:rsidRPr="00804F66">
        <w:rPr>
          <w:b/>
          <w:bCs/>
          <w:sz w:val="20"/>
        </w:rPr>
        <w:t xml:space="preserve"> </w:t>
      </w:r>
      <w:r w:rsidRPr="00804F66">
        <w:rPr>
          <w:sz w:val="20"/>
        </w:rPr>
        <w:t>(“</w:t>
      </w:r>
      <w:r w:rsidRPr="00804F66">
        <w:rPr>
          <w:b/>
          <w:sz w:val="20"/>
        </w:rPr>
        <w:t>Effective Date</w:t>
      </w:r>
      <w:r w:rsidRPr="00804F66">
        <w:rPr>
          <w:sz w:val="20"/>
        </w:rPr>
        <w:t>”).</w:t>
      </w:r>
    </w:p>
    <w:p w14:paraId="69A78785" w14:textId="30689279" w:rsidR="001A11DE" w:rsidRPr="00804F66" w:rsidRDefault="00F35F51" w:rsidP="00804F66">
      <w:pPr>
        <w:ind w:left="1440" w:hanging="1440"/>
        <w:jc w:val="thaiDistribute"/>
        <w:rPr>
          <w:rFonts w:ascii="Times New Roman" w:hAnsi="Times New Roman" w:cs="Times New Roman"/>
          <w:sz w:val="20"/>
          <w:szCs w:val="20"/>
        </w:rPr>
      </w:pPr>
      <w:r w:rsidRPr="00804F66">
        <w:rPr>
          <w:rFonts w:ascii="Times New Roman" w:hAnsi="Times New Roman" w:cs="Times New Roman"/>
          <w:b/>
          <w:bCs/>
          <w:sz w:val="20"/>
          <w:szCs w:val="20"/>
        </w:rPr>
        <w:t>BETWEEN</w:t>
      </w:r>
      <w:r w:rsidRPr="00804F66">
        <w:rPr>
          <w:rFonts w:ascii="Times New Roman" w:hAnsi="Times New Roman" w:cs="Times New Roman"/>
          <w:sz w:val="20"/>
          <w:szCs w:val="20"/>
        </w:rPr>
        <w:t>:</w:t>
      </w:r>
      <w:r w:rsidRPr="00804F66">
        <w:rPr>
          <w:rFonts w:ascii="Times New Roman" w:hAnsi="Times New Roman" w:cs="Times New Roman"/>
          <w:sz w:val="20"/>
          <w:szCs w:val="20"/>
        </w:rPr>
        <w:tab/>
      </w:r>
      <w:r w:rsidR="00E83017" w:rsidRPr="00804F66">
        <w:rPr>
          <w:rFonts w:ascii="Times New Roman" w:hAnsi="Times New Roman" w:cs="Times New Roman"/>
          <w:b/>
          <w:bCs/>
          <w:sz w:val="20"/>
          <w:szCs w:val="20"/>
        </w:rPr>
        <w:t>Silicon Craft Technology Public Company Limited</w:t>
      </w:r>
      <w:r w:rsidR="00E83017" w:rsidRPr="00804F66">
        <w:rPr>
          <w:rFonts w:ascii="Times New Roman" w:hAnsi="Times New Roman" w:cs="Times New Roman"/>
          <w:sz w:val="20"/>
          <w:szCs w:val="20"/>
        </w:rPr>
        <w:t xml:space="preserve"> (“</w:t>
      </w:r>
      <w:r w:rsidR="00E83017" w:rsidRPr="00804F66">
        <w:rPr>
          <w:rFonts w:ascii="Times New Roman" w:hAnsi="Times New Roman" w:cs="Times New Roman"/>
          <w:b/>
          <w:bCs/>
          <w:sz w:val="20"/>
          <w:szCs w:val="20"/>
        </w:rPr>
        <w:t>SIC</w:t>
      </w:r>
      <w:r w:rsidR="00E83017" w:rsidRPr="00804F66">
        <w:rPr>
          <w:rFonts w:ascii="Times New Roman" w:hAnsi="Times New Roman" w:cs="Times New Roman"/>
          <w:sz w:val="20"/>
          <w:szCs w:val="20"/>
        </w:rPr>
        <w:t>” hereafter), a corporation organized and</w:t>
      </w:r>
      <w:r w:rsidR="001A11DE" w:rsidRPr="00804F66">
        <w:rPr>
          <w:rFonts w:ascii="Times New Roman" w:hAnsi="Times New Roman" w:cs="Times New Roman"/>
          <w:sz w:val="20"/>
          <w:szCs w:val="20"/>
        </w:rPr>
        <w:t xml:space="preserve"> existing under the laws of Thailand, with its head office located at</w:t>
      </w:r>
      <w:r w:rsidR="00B806EA" w:rsidRPr="00804F66">
        <w:rPr>
          <w:rFonts w:ascii="Times New Roman" w:hAnsi="Times New Roman" w:cs="Times New Roman"/>
          <w:sz w:val="20"/>
          <w:szCs w:val="20"/>
        </w:rPr>
        <w:t xml:space="preserve"> No. 40 Thetsaban Rangsan Nua Road, Ladyao, Chatuchak, Bangkok, 10900, Thailand.</w:t>
      </w:r>
    </w:p>
    <w:p w14:paraId="4BB714A6" w14:textId="6072801C" w:rsidR="00E82A40" w:rsidRPr="00804F66" w:rsidRDefault="00B806EA" w:rsidP="00804F66">
      <w:pPr>
        <w:ind w:left="1440" w:hanging="1440"/>
        <w:jc w:val="thaiDistribute"/>
        <w:rPr>
          <w:rFonts w:ascii="Times New Roman" w:hAnsi="Times New Roman" w:cs="Times New Roman"/>
          <w:sz w:val="20"/>
          <w:szCs w:val="20"/>
        </w:rPr>
      </w:pPr>
      <w:r w:rsidRPr="00804F66">
        <w:rPr>
          <w:rFonts w:ascii="Times New Roman" w:hAnsi="Times New Roman" w:cs="Times New Roman"/>
          <w:b/>
          <w:bCs/>
          <w:sz w:val="20"/>
          <w:szCs w:val="20"/>
        </w:rPr>
        <w:t>AND</w:t>
      </w:r>
      <w:r w:rsidRPr="00804F66">
        <w:rPr>
          <w:rFonts w:ascii="Times New Roman" w:hAnsi="Times New Roman" w:cs="Times New Roman"/>
          <w:sz w:val="20"/>
          <w:szCs w:val="20"/>
        </w:rPr>
        <w:t>:</w:t>
      </w:r>
      <w:r w:rsidRPr="00804F66">
        <w:rPr>
          <w:rFonts w:ascii="Times New Roman" w:hAnsi="Times New Roman" w:cs="Times New Roman"/>
          <w:sz w:val="20"/>
          <w:szCs w:val="20"/>
        </w:rPr>
        <w:tab/>
      </w:r>
      <w:r w:rsidR="00F34D60" w:rsidRPr="00804F66">
        <w:rPr>
          <w:rFonts w:ascii="Times New Roman" w:hAnsi="Times New Roman" w:cs="Times New Roman"/>
          <w:b/>
          <w:bCs/>
          <w:sz w:val="20"/>
          <w:szCs w:val="20"/>
        </w:rPr>
        <w:t>Midoriya Electric Co., Ltd.</w:t>
      </w:r>
      <w:r w:rsidR="00F34D60" w:rsidRPr="00804F66">
        <w:rPr>
          <w:rFonts w:ascii="Times New Roman" w:hAnsi="Times New Roman" w:cs="Times New Roman"/>
          <w:sz w:val="20"/>
          <w:szCs w:val="20"/>
        </w:rPr>
        <w:t xml:space="preserve"> (“</w:t>
      </w:r>
      <w:r w:rsidR="009B2058" w:rsidRPr="00804F66">
        <w:rPr>
          <w:rFonts w:ascii="Times New Roman" w:hAnsi="Times New Roman" w:cs="Times New Roman"/>
          <w:b/>
          <w:bCs/>
          <w:sz w:val="20"/>
          <w:szCs w:val="20"/>
        </w:rPr>
        <w:t>Midoriya</w:t>
      </w:r>
      <w:r w:rsidR="00EC1E26" w:rsidRPr="00804F66">
        <w:rPr>
          <w:rFonts w:ascii="Times New Roman" w:hAnsi="Times New Roman" w:cs="Times New Roman"/>
          <w:sz w:val="20"/>
          <w:szCs w:val="20"/>
        </w:rPr>
        <w:t xml:space="preserve">” hereafter), a corporation organized and existing under the laws of Japan, with its head office located at </w:t>
      </w:r>
      <w:r w:rsidR="00E82A40" w:rsidRPr="00804F66">
        <w:rPr>
          <w:rFonts w:ascii="Times New Roman" w:hAnsi="Times New Roman" w:cs="Times New Roman"/>
          <w:sz w:val="20"/>
          <w:szCs w:val="20"/>
        </w:rPr>
        <w:t>1-2-6 Nihonbashi-muromachi, Chuo-ku, Tokyo 103-8301 Japan.</w:t>
      </w:r>
    </w:p>
    <w:p w14:paraId="323CF8AA" w14:textId="4FE4953C" w:rsidR="00B806EA" w:rsidRPr="00804F66" w:rsidRDefault="00262802" w:rsidP="00804F66">
      <w:pPr>
        <w:jc w:val="thaiDistribute"/>
        <w:rPr>
          <w:rFonts w:ascii="Times New Roman" w:hAnsi="Times New Roman" w:cs="Times New Roman"/>
          <w:sz w:val="20"/>
          <w:szCs w:val="20"/>
        </w:rPr>
      </w:pPr>
      <w:r w:rsidRPr="00804F66">
        <w:rPr>
          <w:rFonts w:ascii="Times New Roman" w:hAnsi="Times New Roman" w:cs="Times New Roman"/>
          <w:sz w:val="20"/>
          <w:szCs w:val="20"/>
        </w:rPr>
        <w:t xml:space="preserve">Where appropriate each of these Parties will hereinafter individually be referred to as “Party” </w:t>
      </w:r>
      <w:r w:rsidR="006A7C1F" w:rsidRPr="00804F66">
        <w:rPr>
          <w:rFonts w:ascii="Times New Roman" w:hAnsi="Times New Roman" w:cs="Times New Roman"/>
          <w:sz w:val="20"/>
          <w:szCs w:val="20"/>
        </w:rPr>
        <w:t>and collectively be referred to as the “Parties”.</w:t>
      </w:r>
    </w:p>
    <w:p w14:paraId="58C2E803" w14:textId="708A34E6" w:rsidR="006A7C1F" w:rsidRPr="00804F66" w:rsidRDefault="006A7C1F" w:rsidP="00804F66">
      <w:pPr>
        <w:jc w:val="thaiDistribute"/>
        <w:rPr>
          <w:rFonts w:ascii="Times New Roman" w:hAnsi="Times New Roman" w:cs="Times New Roman"/>
          <w:sz w:val="20"/>
          <w:szCs w:val="20"/>
        </w:rPr>
      </w:pPr>
      <w:r w:rsidRPr="00804F66">
        <w:rPr>
          <w:rFonts w:ascii="Times New Roman" w:hAnsi="Times New Roman" w:cs="Times New Roman"/>
          <w:sz w:val="20"/>
          <w:szCs w:val="20"/>
        </w:rPr>
        <w:t xml:space="preserve">In consideration of the covenants and conditions contained </w:t>
      </w:r>
      <w:r w:rsidR="007A3E41" w:rsidRPr="00804F66">
        <w:rPr>
          <w:rFonts w:ascii="Times New Roman" w:hAnsi="Times New Roman" w:cs="Times New Roman"/>
          <w:sz w:val="20"/>
          <w:szCs w:val="20"/>
        </w:rPr>
        <w:t>herein, the Parties hereby agree to the following:</w:t>
      </w:r>
    </w:p>
    <w:p w14:paraId="38970C30" w14:textId="20E2F8E3" w:rsidR="007A3E41" w:rsidRPr="00804F66" w:rsidRDefault="007A3E41" w:rsidP="00F96646">
      <w:pPr>
        <w:pStyle w:val="ListParagraph"/>
      </w:pPr>
      <w:r w:rsidRPr="00804F66">
        <w:t>Purpose</w:t>
      </w:r>
    </w:p>
    <w:p w14:paraId="576EED66" w14:textId="45BC4684" w:rsidR="007A3E41" w:rsidRPr="00804F66" w:rsidRDefault="000A0EC4" w:rsidP="00804F66">
      <w:pPr>
        <w:ind w:left="720"/>
        <w:jc w:val="thaiDistribute"/>
        <w:rPr>
          <w:rFonts w:ascii="Times New Roman" w:hAnsi="Times New Roman" w:cs="Times New Roman"/>
          <w:sz w:val="20"/>
          <w:szCs w:val="20"/>
        </w:rPr>
      </w:pPr>
      <w:r w:rsidRPr="00804F66">
        <w:rPr>
          <w:rFonts w:ascii="Times New Roman" w:hAnsi="Times New Roman" w:cs="Times New Roman"/>
          <w:sz w:val="20"/>
          <w:szCs w:val="20"/>
        </w:rPr>
        <w:t xml:space="preserve">The purpose of this MOU is to </w:t>
      </w:r>
      <w:r w:rsidR="00FD5D12" w:rsidRPr="00804F66">
        <w:rPr>
          <w:rFonts w:ascii="Times New Roman" w:hAnsi="Times New Roman" w:cs="Times New Roman"/>
          <w:sz w:val="20"/>
          <w:szCs w:val="20"/>
        </w:rPr>
        <w:t xml:space="preserve">establish a framework </w:t>
      </w:r>
      <w:r w:rsidR="00EA1C13" w:rsidRPr="00804F66">
        <w:rPr>
          <w:rFonts w:ascii="Times New Roman" w:hAnsi="Times New Roman" w:cs="Times New Roman"/>
          <w:sz w:val="20"/>
          <w:szCs w:val="20"/>
        </w:rPr>
        <w:t>for the Parties to collaborate on conduct</w:t>
      </w:r>
      <w:r w:rsidR="000D584B">
        <w:rPr>
          <w:rFonts w:ascii="Times New Roman" w:hAnsi="Times New Roman" w:cs="Angsana New"/>
          <w:sz w:val="20"/>
          <w:szCs w:val="25"/>
        </w:rPr>
        <w:t>ion of</w:t>
      </w:r>
      <w:r w:rsidR="00EA1C13" w:rsidRPr="00804F66">
        <w:rPr>
          <w:rFonts w:ascii="Times New Roman" w:hAnsi="Times New Roman" w:cs="Times New Roman"/>
          <w:sz w:val="20"/>
          <w:szCs w:val="20"/>
        </w:rPr>
        <w:t xml:space="preserve"> </w:t>
      </w:r>
      <w:r w:rsidR="00BB349A" w:rsidRPr="00804F66">
        <w:rPr>
          <w:rFonts w:ascii="Times New Roman" w:hAnsi="Times New Roman" w:cs="Times New Roman"/>
          <w:sz w:val="20"/>
          <w:szCs w:val="20"/>
        </w:rPr>
        <w:t xml:space="preserve">marketing activities of SIC’s products </w:t>
      </w:r>
      <w:r w:rsidR="00CA06A6" w:rsidRPr="00804F66">
        <w:rPr>
          <w:rFonts w:ascii="Times New Roman" w:hAnsi="Times New Roman" w:cs="Times New Roman"/>
          <w:sz w:val="20"/>
          <w:szCs w:val="20"/>
        </w:rPr>
        <w:t xml:space="preserve">that are identified in Annex I (the “Products”), in </w:t>
      </w:r>
      <w:r w:rsidR="00957873" w:rsidRPr="00804F66">
        <w:rPr>
          <w:rFonts w:ascii="Times New Roman" w:hAnsi="Times New Roman" w:cs="Times New Roman"/>
          <w:sz w:val="20"/>
          <w:szCs w:val="20"/>
        </w:rPr>
        <w:t>Japan (the “Territory”), subject to the terms and conditions herein.</w:t>
      </w:r>
    </w:p>
    <w:p w14:paraId="54E68B9A" w14:textId="368A81A5" w:rsidR="00957873" w:rsidRPr="00804F66" w:rsidRDefault="00957873" w:rsidP="00F96646">
      <w:pPr>
        <w:pStyle w:val="ListParagraph"/>
      </w:pPr>
      <w:r w:rsidRPr="00804F66">
        <w:t>Scope of Collaboration</w:t>
      </w:r>
    </w:p>
    <w:p w14:paraId="68911500" w14:textId="20DF93F1" w:rsidR="00DE12BC" w:rsidRDefault="006075D3" w:rsidP="00066014">
      <w:pPr>
        <w:pStyle w:val="ListParagraph"/>
        <w:numPr>
          <w:ilvl w:val="1"/>
          <w:numId w:val="3"/>
        </w:numPr>
      </w:pPr>
      <w:r w:rsidRPr="00804F66">
        <w:t xml:space="preserve">Marketing Responsibility </w:t>
      </w:r>
    </w:p>
    <w:p w14:paraId="5E465E56" w14:textId="1D65E1B8" w:rsidR="00957873" w:rsidRPr="00804F66" w:rsidRDefault="009B2058" w:rsidP="00DE12BC">
      <w:pPr>
        <w:pStyle w:val="ListParagraph"/>
        <w:numPr>
          <w:ilvl w:val="0"/>
          <w:numId w:val="0"/>
        </w:numPr>
        <w:ind w:left="1080"/>
      </w:pPr>
      <w:r w:rsidRPr="00316BCA">
        <w:rPr>
          <w:b w:val="0"/>
          <w:bCs w:val="0"/>
        </w:rPr>
        <w:t xml:space="preserve">Midoriya </w:t>
      </w:r>
      <w:r w:rsidR="00694CDE" w:rsidRPr="00316BCA">
        <w:rPr>
          <w:b w:val="0"/>
          <w:bCs w:val="0"/>
        </w:rPr>
        <w:t xml:space="preserve">shall be responsible for marketing the Products in the Territory </w:t>
      </w:r>
      <w:r w:rsidR="00A6764B" w:rsidRPr="00316BCA">
        <w:rPr>
          <w:b w:val="0"/>
          <w:bCs w:val="0"/>
        </w:rPr>
        <w:t>at Midoriya’s sole cost and expense.</w:t>
      </w:r>
    </w:p>
    <w:p w14:paraId="3648C172" w14:textId="223D35BE" w:rsidR="00342C7D" w:rsidRPr="00804F66" w:rsidRDefault="00260E51" w:rsidP="00066014">
      <w:pPr>
        <w:pStyle w:val="ListParagraph"/>
        <w:numPr>
          <w:ilvl w:val="1"/>
          <w:numId w:val="3"/>
        </w:numPr>
      </w:pPr>
      <w:r w:rsidRPr="00804F66">
        <w:t>Publication Rights (Annual Approval)</w:t>
      </w:r>
    </w:p>
    <w:p w14:paraId="3E6F0C0F" w14:textId="23A10B19" w:rsidR="00EB334F" w:rsidRPr="0047066B" w:rsidRDefault="00EB334F" w:rsidP="00F96646">
      <w:pPr>
        <w:pStyle w:val="ListParagraph"/>
        <w:numPr>
          <w:ilvl w:val="0"/>
          <w:numId w:val="4"/>
        </w:numPr>
        <w:rPr>
          <w:b w:val="0"/>
          <w:bCs w:val="0"/>
        </w:rPr>
      </w:pPr>
      <w:r w:rsidRPr="0047066B">
        <w:rPr>
          <w:b w:val="0"/>
          <w:bCs w:val="0"/>
        </w:rPr>
        <w:t xml:space="preserve">SIC grants Midoriya a limited, revocable, non-exclusive, non-transferable, and non-sublicensable right to publish the Products </w:t>
      </w:r>
      <w:r w:rsidR="0054753F">
        <w:rPr>
          <w:b w:val="0"/>
          <w:bCs w:val="0"/>
        </w:rPr>
        <w:t xml:space="preserve">details </w:t>
      </w:r>
      <w:r w:rsidR="0047066B">
        <w:rPr>
          <w:b w:val="0"/>
          <w:bCs w:val="0"/>
        </w:rPr>
        <w:t xml:space="preserve">on website “insert website” </w:t>
      </w:r>
      <w:r w:rsidRPr="0047066B">
        <w:rPr>
          <w:b w:val="0"/>
          <w:bCs w:val="0"/>
        </w:rPr>
        <w:t xml:space="preserve">in the Territory for </w:t>
      </w:r>
      <w:r w:rsidR="007E7AD4" w:rsidRPr="0047066B">
        <w:rPr>
          <w:b w:val="0"/>
          <w:bCs w:val="0"/>
        </w:rPr>
        <w:t xml:space="preserve">a period </w:t>
      </w:r>
      <w:r w:rsidR="00B0677C" w:rsidRPr="0047066B">
        <w:rPr>
          <w:b w:val="0"/>
          <w:bCs w:val="0"/>
        </w:rPr>
        <w:t xml:space="preserve">of one (1) year at a time, subject to SIC’s prior </w:t>
      </w:r>
      <w:r w:rsidR="00C576D7">
        <w:rPr>
          <w:b w:val="0"/>
          <w:bCs w:val="0"/>
        </w:rPr>
        <w:t>review</w:t>
      </w:r>
      <w:r w:rsidR="00E3382C">
        <w:rPr>
          <w:b w:val="0"/>
          <w:bCs w:val="0"/>
        </w:rPr>
        <w:t xml:space="preserve">ed and </w:t>
      </w:r>
      <w:r w:rsidR="00B0677C" w:rsidRPr="0047066B">
        <w:rPr>
          <w:b w:val="0"/>
          <w:bCs w:val="0"/>
        </w:rPr>
        <w:t>written approval.</w:t>
      </w:r>
      <w:r w:rsidR="008A264D" w:rsidRPr="0047066B">
        <w:rPr>
          <w:b w:val="0"/>
          <w:bCs w:val="0"/>
        </w:rPr>
        <w:t xml:space="preserve"> </w:t>
      </w:r>
    </w:p>
    <w:p w14:paraId="66E7C964" w14:textId="756924CA" w:rsidR="00B0677C" w:rsidRPr="0047066B" w:rsidRDefault="00B0677C" w:rsidP="00F96646">
      <w:pPr>
        <w:pStyle w:val="ListParagraph"/>
        <w:numPr>
          <w:ilvl w:val="0"/>
          <w:numId w:val="4"/>
        </w:numPr>
        <w:rPr>
          <w:b w:val="0"/>
          <w:bCs w:val="0"/>
        </w:rPr>
      </w:pPr>
      <w:r w:rsidRPr="0047066B">
        <w:rPr>
          <w:b w:val="0"/>
          <w:bCs w:val="0"/>
        </w:rPr>
        <w:t>At the end of each annual period</w:t>
      </w:r>
      <w:r w:rsidR="00630F59" w:rsidRPr="0047066B">
        <w:rPr>
          <w:b w:val="0"/>
          <w:bCs w:val="0"/>
        </w:rPr>
        <w:t>, Midoriya must request renewed approval from SIC to continue publishing the Products</w:t>
      </w:r>
      <w:r w:rsidR="0047079D">
        <w:rPr>
          <w:b w:val="0"/>
          <w:bCs w:val="0"/>
        </w:rPr>
        <w:t xml:space="preserve"> details</w:t>
      </w:r>
      <w:r w:rsidR="00630F59" w:rsidRPr="0047066B">
        <w:rPr>
          <w:b w:val="0"/>
          <w:bCs w:val="0"/>
        </w:rPr>
        <w:t xml:space="preserve"> for the following year.</w:t>
      </w:r>
    </w:p>
    <w:p w14:paraId="69CD4FE5" w14:textId="412960EB" w:rsidR="00B51118" w:rsidRPr="0047066B" w:rsidRDefault="00630F59" w:rsidP="00F96646">
      <w:pPr>
        <w:pStyle w:val="ListParagraph"/>
        <w:numPr>
          <w:ilvl w:val="0"/>
          <w:numId w:val="4"/>
        </w:numPr>
        <w:rPr>
          <w:b w:val="0"/>
          <w:bCs w:val="0"/>
        </w:rPr>
      </w:pPr>
      <w:r w:rsidRPr="0047066B">
        <w:rPr>
          <w:b w:val="0"/>
          <w:bCs w:val="0"/>
        </w:rPr>
        <w:t>SIC</w:t>
      </w:r>
      <w:r w:rsidR="00B51118" w:rsidRPr="0047066B">
        <w:rPr>
          <w:b w:val="0"/>
          <w:bCs w:val="0"/>
        </w:rPr>
        <w:t xml:space="preserve"> may withhold or revoke approval at its sole discretion.</w:t>
      </w:r>
    </w:p>
    <w:p w14:paraId="05260466" w14:textId="77777777" w:rsidR="00633C69" w:rsidRPr="00633C69" w:rsidRDefault="00342C7D" w:rsidP="00066014">
      <w:pPr>
        <w:pStyle w:val="ListParagraph"/>
        <w:numPr>
          <w:ilvl w:val="1"/>
          <w:numId w:val="3"/>
        </w:numPr>
        <w:rPr>
          <w:b w:val="0"/>
          <w:bCs w:val="0"/>
        </w:rPr>
      </w:pPr>
      <w:r w:rsidRPr="00804F66">
        <w:t xml:space="preserve">No Sales Right </w:t>
      </w:r>
    </w:p>
    <w:p w14:paraId="2CD1A201" w14:textId="3E34A836" w:rsidR="001A1EA6" w:rsidRPr="00E3382C" w:rsidRDefault="001A1EA6" w:rsidP="00051B19">
      <w:pPr>
        <w:pStyle w:val="ListParagraph"/>
        <w:numPr>
          <w:ilvl w:val="0"/>
          <w:numId w:val="0"/>
        </w:numPr>
        <w:spacing w:before="240"/>
        <w:ind w:left="1080"/>
        <w:rPr>
          <w:b w:val="0"/>
          <w:bCs w:val="0"/>
        </w:rPr>
      </w:pPr>
      <w:r w:rsidRPr="00E3382C">
        <w:rPr>
          <w:b w:val="0"/>
          <w:bCs w:val="0"/>
        </w:rPr>
        <w:t>This MOU does not grant Midoriya the right to sell or distribute the Products, nor to act as SIC’s agent or partner.</w:t>
      </w:r>
    </w:p>
    <w:p w14:paraId="5ACF7CAF" w14:textId="4134E22D" w:rsidR="00AF0163" w:rsidRPr="00804F66" w:rsidRDefault="00AF0163" w:rsidP="00DB3A9C">
      <w:pPr>
        <w:pStyle w:val="ListParagraph"/>
        <w:spacing w:before="240"/>
      </w:pPr>
      <w:r w:rsidRPr="00804F66">
        <w:t>Term</w:t>
      </w:r>
    </w:p>
    <w:p w14:paraId="35EAE40F" w14:textId="7B6C418B" w:rsidR="00AF0163" w:rsidRPr="00804F66" w:rsidRDefault="00AF0163" w:rsidP="00804F66">
      <w:pPr>
        <w:ind w:left="720"/>
        <w:jc w:val="thaiDistribute"/>
        <w:rPr>
          <w:rFonts w:ascii="Times New Roman" w:hAnsi="Times New Roman" w:cs="Times New Roman"/>
          <w:sz w:val="20"/>
          <w:szCs w:val="20"/>
        </w:rPr>
      </w:pPr>
      <w:r w:rsidRPr="00804F66">
        <w:rPr>
          <w:rFonts w:ascii="Times New Roman" w:hAnsi="Times New Roman" w:cs="Times New Roman"/>
          <w:sz w:val="20"/>
          <w:szCs w:val="20"/>
        </w:rPr>
        <w:t>This MOU shall remain in effect for three (3) years from the Effective Date unless terminated earlier under Section 12.</w:t>
      </w:r>
    </w:p>
    <w:p w14:paraId="4ED4728D" w14:textId="14349B32" w:rsidR="00AF0163" w:rsidRPr="00804F66" w:rsidRDefault="00AF0163" w:rsidP="00F96646">
      <w:pPr>
        <w:pStyle w:val="ListParagraph"/>
      </w:pPr>
      <w:r w:rsidRPr="00804F66">
        <w:t>Intellectual Property</w:t>
      </w:r>
    </w:p>
    <w:p w14:paraId="0C5A5CE0" w14:textId="01A9A23E" w:rsidR="009E2A55" w:rsidRDefault="00AF0163" w:rsidP="00066014">
      <w:pPr>
        <w:pStyle w:val="ListParagraph"/>
        <w:numPr>
          <w:ilvl w:val="1"/>
          <w:numId w:val="3"/>
        </w:numPr>
      </w:pPr>
      <w:r w:rsidRPr="00804F66">
        <w:t xml:space="preserve">Ownership </w:t>
      </w:r>
    </w:p>
    <w:p w14:paraId="4AC59682" w14:textId="4FBF821B" w:rsidR="00AF0163" w:rsidRPr="009E2A55" w:rsidRDefault="00AF0163" w:rsidP="009E2A55">
      <w:pPr>
        <w:pStyle w:val="ListParagraph"/>
        <w:numPr>
          <w:ilvl w:val="0"/>
          <w:numId w:val="0"/>
        </w:numPr>
        <w:ind w:left="1080"/>
        <w:rPr>
          <w:b w:val="0"/>
          <w:bCs w:val="0"/>
        </w:rPr>
      </w:pPr>
      <w:r w:rsidRPr="009E2A55">
        <w:rPr>
          <w:b w:val="0"/>
          <w:bCs w:val="0"/>
        </w:rPr>
        <w:t>All intellectual property in the Products and SIC’s trademarks and log</w:t>
      </w:r>
      <w:r w:rsidR="00452672">
        <w:rPr>
          <w:b w:val="0"/>
          <w:bCs w:val="0"/>
        </w:rPr>
        <w:t>o</w:t>
      </w:r>
      <w:r w:rsidRPr="009E2A55">
        <w:rPr>
          <w:b w:val="0"/>
          <w:bCs w:val="0"/>
        </w:rPr>
        <w:t>s (the “SIC Marks”) remains the exclusive property of SIC.</w:t>
      </w:r>
    </w:p>
    <w:p w14:paraId="6934F3C8" w14:textId="77777777" w:rsidR="009E2A55" w:rsidRDefault="00AF0163" w:rsidP="00066014">
      <w:pPr>
        <w:pStyle w:val="ListParagraph"/>
        <w:numPr>
          <w:ilvl w:val="1"/>
          <w:numId w:val="3"/>
        </w:numPr>
      </w:pPr>
      <w:r w:rsidRPr="00804F66">
        <w:t xml:space="preserve">Limited License to SIC Marks </w:t>
      </w:r>
    </w:p>
    <w:p w14:paraId="367E33EE" w14:textId="20A4B15D" w:rsidR="00AF0163" w:rsidRPr="009E2A55" w:rsidRDefault="00AF0163" w:rsidP="009E2A55">
      <w:pPr>
        <w:pStyle w:val="ListParagraph"/>
        <w:numPr>
          <w:ilvl w:val="0"/>
          <w:numId w:val="0"/>
        </w:numPr>
        <w:ind w:left="1080"/>
        <w:rPr>
          <w:b w:val="0"/>
          <w:bCs w:val="0"/>
        </w:rPr>
      </w:pPr>
      <w:r w:rsidRPr="009E2A55">
        <w:rPr>
          <w:b w:val="0"/>
          <w:bCs w:val="0"/>
        </w:rPr>
        <w:t xml:space="preserve">SIC grants </w:t>
      </w:r>
      <w:r w:rsidR="00665B53" w:rsidRPr="009E2A55">
        <w:rPr>
          <w:b w:val="0"/>
          <w:bCs w:val="0"/>
        </w:rPr>
        <w:t>Midoriya a limited, revocable, non-exclusive, non-sublicense license to use the SIC Marks solely for the marketing and publication activities permitted by this MOU and only within the Territory.</w:t>
      </w:r>
    </w:p>
    <w:p w14:paraId="3F1FDFA3" w14:textId="77777777" w:rsidR="009E2A55" w:rsidRDefault="00665B53" w:rsidP="00066014">
      <w:pPr>
        <w:pStyle w:val="ListParagraph"/>
        <w:numPr>
          <w:ilvl w:val="1"/>
          <w:numId w:val="3"/>
        </w:numPr>
      </w:pPr>
      <w:r w:rsidRPr="00804F66">
        <w:t>Approval</w:t>
      </w:r>
      <w:r w:rsidR="009E2A55">
        <w:t xml:space="preserve"> </w:t>
      </w:r>
    </w:p>
    <w:p w14:paraId="207A02C5" w14:textId="7A9EF4BD" w:rsidR="00665B53" w:rsidRPr="009E2A55" w:rsidRDefault="00665B53" w:rsidP="009E2A55">
      <w:pPr>
        <w:pStyle w:val="ListParagraph"/>
        <w:numPr>
          <w:ilvl w:val="0"/>
          <w:numId w:val="0"/>
        </w:numPr>
        <w:ind w:left="1080"/>
        <w:rPr>
          <w:b w:val="0"/>
          <w:bCs w:val="0"/>
        </w:rPr>
      </w:pPr>
      <w:r w:rsidRPr="009E2A55">
        <w:rPr>
          <w:b w:val="0"/>
          <w:bCs w:val="0"/>
        </w:rPr>
        <w:t>Midoriya must submit all public-facing materials referencing SIC, the Products, or the SIC Marks to SIC for prior written approval.</w:t>
      </w:r>
    </w:p>
    <w:p w14:paraId="4EAE00F3" w14:textId="77777777" w:rsidR="009E2A55" w:rsidRDefault="00665B53" w:rsidP="00066014">
      <w:pPr>
        <w:pStyle w:val="ListParagraph"/>
        <w:numPr>
          <w:ilvl w:val="1"/>
          <w:numId w:val="3"/>
        </w:numPr>
      </w:pPr>
      <w:r w:rsidRPr="00804F66">
        <w:t>No Registration</w:t>
      </w:r>
    </w:p>
    <w:p w14:paraId="101E72A7" w14:textId="04674804" w:rsidR="00665B53" w:rsidRPr="009E2A55" w:rsidRDefault="00665B53" w:rsidP="009E2A55">
      <w:pPr>
        <w:pStyle w:val="ListParagraph"/>
        <w:numPr>
          <w:ilvl w:val="0"/>
          <w:numId w:val="0"/>
        </w:numPr>
        <w:ind w:left="1080"/>
        <w:rPr>
          <w:b w:val="0"/>
          <w:bCs w:val="0"/>
        </w:rPr>
      </w:pPr>
      <w:r w:rsidRPr="009E2A55">
        <w:rPr>
          <w:b w:val="0"/>
          <w:bCs w:val="0"/>
        </w:rPr>
        <w:t>Midoriya shall not register or attempt to register any mark or domain name containing or resembling the SIC Marks.</w:t>
      </w:r>
    </w:p>
    <w:p w14:paraId="51A34ABB" w14:textId="77777777" w:rsidR="009E2A55" w:rsidRDefault="00665B53" w:rsidP="00066014">
      <w:pPr>
        <w:pStyle w:val="ListParagraph"/>
        <w:numPr>
          <w:ilvl w:val="1"/>
          <w:numId w:val="3"/>
        </w:numPr>
      </w:pPr>
      <w:r w:rsidRPr="00804F66">
        <w:t xml:space="preserve">Goodwill </w:t>
      </w:r>
    </w:p>
    <w:p w14:paraId="3D3E60E2" w14:textId="56E2B0BE" w:rsidR="00665B53" w:rsidRPr="009E2A55" w:rsidRDefault="00665B53" w:rsidP="009E2A55">
      <w:pPr>
        <w:pStyle w:val="ListParagraph"/>
        <w:numPr>
          <w:ilvl w:val="0"/>
          <w:numId w:val="0"/>
        </w:numPr>
        <w:ind w:left="1080"/>
        <w:rPr>
          <w:b w:val="0"/>
          <w:bCs w:val="0"/>
        </w:rPr>
      </w:pPr>
      <w:r w:rsidRPr="009E2A55">
        <w:rPr>
          <w:b w:val="0"/>
          <w:bCs w:val="0"/>
        </w:rPr>
        <w:t>SIC goodwill arising from Midoriya’s use of the SIC Marks shall in</w:t>
      </w:r>
      <w:r w:rsidR="00220033" w:rsidRPr="009E2A55">
        <w:rPr>
          <w:b w:val="0"/>
          <w:bCs w:val="0"/>
        </w:rPr>
        <w:t>ure solely to SIC.</w:t>
      </w:r>
    </w:p>
    <w:p w14:paraId="217D182D" w14:textId="3FAA4010" w:rsidR="00220033" w:rsidRPr="00804F66" w:rsidRDefault="00220033" w:rsidP="00F96646">
      <w:pPr>
        <w:pStyle w:val="ListParagraph"/>
      </w:pPr>
      <w:r w:rsidRPr="00804F66">
        <w:t>Marketing Conduct</w:t>
      </w:r>
    </w:p>
    <w:p w14:paraId="2043C35C" w14:textId="3248428A" w:rsidR="00220033" w:rsidRDefault="00220033" w:rsidP="00804F66">
      <w:pPr>
        <w:ind w:left="720"/>
        <w:jc w:val="thaiDistribute"/>
        <w:rPr>
          <w:rFonts w:ascii="Times New Roman" w:hAnsi="Times New Roman" w:cs="Times New Roman"/>
          <w:sz w:val="20"/>
          <w:szCs w:val="20"/>
        </w:rPr>
      </w:pPr>
      <w:r w:rsidRPr="00804F66">
        <w:rPr>
          <w:rFonts w:ascii="Times New Roman" w:hAnsi="Times New Roman" w:cs="Times New Roman"/>
          <w:sz w:val="20"/>
          <w:szCs w:val="20"/>
        </w:rPr>
        <w:t>Midoriya shall ensure that all marketing and publication activities comply with all applicable laws and that representations about the Products are accurate and not misleading.</w:t>
      </w:r>
    </w:p>
    <w:p w14:paraId="7C3F7CC4" w14:textId="77777777" w:rsidR="00E77874" w:rsidRPr="00804F66" w:rsidRDefault="00E77874" w:rsidP="00804F66">
      <w:pPr>
        <w:ind w:left="720"/>
        <w:jc w:val="thaiDistribute"/>
        <w:rPr>
          <w:rFonts w:ascii="Times New Roman" w:hAnsi="Times New Roman" w:cs="Times New Roman"/>
          <w:sz w:val="20"/>
          <w:szCs w:val="20"/>
        </w:rPr>
      </w:pPr>
    </w:p>
    <w:p w14:paraId="7EBB2356" w14:textId="73800852" w:rsidR="00220033" w:rsidRPr="00804F66" w:rsidRDefault="00220033" w:rsidP="00F96646">
      <w:pPr>
        <w:pStyle w:val="ListParagraph"/>
      </w:pPr>
      <w:r w:rsidRPr="00804F66">
        <w:lastRenderedPageBreak/>
        <w:t>Costs</w:t>
      </w:r>
    </w:p>
    <w:p w14:paraId="60565E3A" w14:textId="3EA683E6" w:rsidR="00220033" w:rsidRPr="00804F66" w:rsidRDefault="00220033" w:rsidP="00804F66">
      <w:pPr>
        <w:ind w:left="720"/>
        <w:jc w:val="thaiDistribute"/>
        <w:rPr>
          <w:rFonts w:ascii="Times New Roman" w:hAnsi="Times New Roman" w:cs="Times New Roman"/>
          <w:sz w:val="20"/>
          <w:szCs w:val="20"/>
        </w:rPr>
      </w:pPr>
      <w:r w:rsidRPr="00804F66">
        <w:rPr>
          <w:rFonts w:ascii="Times New Roman" w:hAnsi="Times New Roman" w:cs="Times New Roman"/>
          <w:sz w:val="20"/>
          <w:szCs w:val="20"/>
        </w:rPr>
        <w:t>All marketing and publication costs shall be borne solely by Midoriya.</w:t>
      </w:r>
    </w:p>
    <w:p w14:paraId="5D33A2F5" w14:textId="1022C5D4" w:rsidR="00220033" w:rsidRPr="00804F66" w:rsidRDefault="00220033" w:rsidP="00F96646">
      <w:pPr>
        <w:pStyle w:val="ListParagraph"/>
      </w:pPr>
      <w:r w:rsidRPr="00804F66">
        <w:t>Compliance</w:t>
      </w:r>
    </w:p>
    <w:p w14:paraId="64C9A478" w14:textId="53F97813" w:rsidR="00220033" w:rsidRPr="00804F66" w:rsidRDefault="00220033" w:rsidP="00804F66">
      <w:pPr>
        <w:ind w:left="720"/>
        <w:jc w:val="thaiDistribute"/>
        <w:rPr>
          <w:rFonts w:ascii="Times New Roman" w:hAnsi="Times New Roman" w:cs="Times New Roman"/>
          <w:sz w:val="20"/>
          <w:szCs w:val="20"/>
        </w:rPr>
      </w:pPr>
      <w:r w:rsidRPr="00804F66">
        <w:rPr>
          <w:rFonts w:ascii="Times New Roman" w:hAnsi="Times New Roman" w:cs="Times New Roman"/>
          <w:sz w:val="20"/>
          <w:szCs w:val="20"/>
        </w:rPr>
        <w:t>Each Party shall comply with all applicable laws, including data protection, advertising laws, and anti-bribery regulations.</w:t>
      </w:r>
    </w:p>
    <w:p w14:paraId="6C9A2056" w14:textId="60734CF7" w:rsidR="00220033" w:rsidRPr="00804F66" w:rsidRDefault="00220033" w:rsidP="00F96646">
      <w:pPr>
        <w:pStyle w:val="ListParagraph"/>
      </w:pPr>
      <w:r w:rsidRPr="00804F66">
        <w:t>Confidentiality</w:t>
      </w:r>
    </w:p>
    <w:p w14:paraId="602C793A" w14:textId="2533A24E" w:rsidR="00357244" w:rsidRPr="00357244" w:rsidRDefault="001E1490" w:rsidP="00357244">
      <w:pPr>
        <w:pStyle w:val="ListParagraph"/>
        <w:numPr>
          <w:ilvl w:val="1"/>
          <w:numId w:val="3"/>
        </w:numPr>
        <w:rPr>
          <w:rFonts w:cs="Times New Roman"/>
          <w:b w:val="0"/>
          <w:bCs w:val="0"/>
        </w:rPr>
      </w:pPr>
      <w:r w:rsidRPr="00357244">
        <w:rPr>
          <w:rFonts w:cs="Times New Roman"/>
          <w:b w:val="0"/>
          <w:bCs w:val="0"/>
        </w:rPr>
        <w:t>Parties hereby acknowledge and recognize that certain information or data to be exchanged or generated in the due course of the collaboration as set forth in this MOU may be considered sensitive and confidential, or eventually be related to intellectual property rights or any of the Parties, including their respective affiliates, representatives, and successors.</w:t>
      </w:r>
    </w:p>
    <w:p w14:paraId="15A07D19" w14:textId="77777777" w:rsidR="00357244" w:rsidRPr="00357244" w:rsidRDefault="001E1490" w:rsidP="00357244">
      <w:pPr>
        <w:pStyle w:val="ListParagraph"/>
        <w:numPr>
          <w:ilvl w:val="1"/>
          <w:numId w:val="3"/>
        </w:numPr>
        <w:rPr>
          <w:rFonts w:cs="Times New Roman"/>
          <w:b w:val="0"/>
          <w:bCs w:val="0"/>
        </w:rPr>
      </w:pPr>
      <w:r w:rsidRPr="00357244">
        <w:rPr>
          <w:rFonts w:cs="Times New Roman"/>
          <w:b w:val="0"/>
          <w:bCs w:val="0"/>
        </w:rPr>
        <w:t>The Parties agree that without prior written consent obtained from the other Parties, none of the Parties herein shall use, disclose or openly share any confidential information or intellectual property of any of the other Parties, including but not limited to any commercial, industrial, technical data and information, discoveries, ideas, concepts, know-how, techniques, specification, process, documents, information, blueprints, tracings, diagrams, models, samples, flow charts, computer programs, marketing plans, customer names data, drawing, designs, methods, business studies, whether in writing, orally, in the form of any documentary or electronic form and/or samples, models, regardless of format and the existence of any express indication as to the confidential nature of the information contained therein.</w:t>
      </w:r>
    </w:p>
    <w:p w14:paraId="755C71E9" w14:textId="459F7AD0" w:rsidR="00220033" w:rsidRPr="00357244" w:rsidRDefault="001E1490" w:rsidP="00357244">
      <w:pPr>
        <w:pStyle w:val="ListParagraph"/>
        <w:numPr>
          <w:ilvl w:val="1"/>
          <w:numId w:val="3"/>
        </w:numPr>
        <w:rPr>
          <w:rFonts w:cs="Times New Roman"/>
          <w:b w:val="0"/>
          <w:bCs w:val="0"/>
        </w:rPr>
      </w:pPr>
      <w:r w:rsidRPr="00357244">
        <w:rPr>
          <w:rFonts w:cs="Times New Roman"/>
          <w:b w:val="0"/>
          <w:bCs w:val="0"/>
        </w:rPr>
        <w:t xml:space="preserve">In any case, the confidentiality obligation imposed by this </w:t>
      </w:r>
      <w:r w:rsidR="00D66695">
        <w:rPr>
          <w:rFonts w:cs="Times New Roman"/>
          <w:b w:val="0"/>
          <w:bCs w:val="0"/>
        </w:rPr>
        <w:t>Section</w:t>
      </w:r>
      <w:r w:rsidRPr="00357244">
        <w:rPr>
          <w:rFonts w:cs="Times New Roman"/>
          <w:b w:val="0"/>
          <w:bCs w:val="0"/>
        </w:rPr>
        <w:t xml:space="preserve"> shall survive the termination or expiry of this MOU for a period of three (3) years from the termination or expiry of this MOU (as the case may be).</w:t>
      </w:r>
    </w:p>
    <w:p w14:paraId="493701DA" w14:textId="3398DBCF" w:rsidR="00915CF3" w:rsidRPr="00804F66" w:rsidRDefault="00120E77" w:rsidP="00F96646">
      <w:pPr>
        <w:pStyle w:val="ListParagraph"/>
      </w:pPr>
      <w:r w:rsidRPr="00804F66">
        <w:t>Non-Binding Nature</w:t>
      </w:r>
    </w:p>
    <w:p w14:paraId="3DF3B101" w14:textId="7F34F5F7" w:rsidR="00120E77" w:rsidRPr="00804F66" w:rsidRDefault="00120E77" w:rsidP="00804F66">
      <w:pPr>
        <w:ind w:left="720"/>
        <w:jc w:val="thaiDistribute"/>
        <w:rPr>
          <w:rFonts w:ascii="Times New Roman" w:hAnsi="Times New Roman" w:cs="Times New Roman"/>
          <w:sz w:val="20"/>
          <w:szCs w:val="20"/>
        </w:rPr>
      </w:pPr>
      <w:r w:rsidRPr="00804F66">
        <w:rPr>
          <w:rFonts w:ascii="Times New Roman" w:hAnsi="Times New Roman" w:cs="Times New Roman"/>
          <w:sz w:val="20"/>
          <w:szCs w:val="20"/>
        </w:rPr>
        <w:t>This MOU is non-exclusive and does not create any partnership, joint venture, or agency relationship.</w:t>
      </w:r>
    </w:p>
    <w:p w14:paraId="2AD352B6" w14:textId="6E8DBACA" w:rsidR="00120E77" w:rsidRPr="00804F66" w:rsidRDefault="00E94E3B" w:rsidP="00F96646">
      <w:pPr>
        <w:pStyle w:val="ListParagraph"/>
      </w:pPr>
      <w:r w:rsidRPr="00804F66">
        <w:t>Warranties and Liability</w:t>
      </w:r>
    </w:p>
    <w:p w14:paraId="1A5976C3" w14:textId="2651E774" w:rsidR="00E94E3B" w:rsidRPr="00804F66" w:rsidRDefault="00E94E3B" w:rsidP="00804F66">
      <w:pPr>
        <w:ind w:left="720"/>
        <w:jc w:val="thaiDistribute"/>
        <w:rPr>
          <w:rFonts w:ascii="Times New Roman" w:hAnsi="Times New Roman" w:cs="Times New Roman"/>
          <w:sz w:val="20"/>
          <w:szCs w:val="20"/>
        </w:rPr>
      </w:pPr>
      <w:r w:rsidRPr="00804F66">
        <w:rPr>
          <w:rFonts w:ascii="Times New Roman" w:hAnsi="Times New Roman" w:cs="Times New Roman"/>
          <w:sz w:val="20"/>
          <w:szCs w:val="20"/>
        </w:rPr>
        <w:t>SIC disclaims all warranties except as expressly provided</w:t>
      </w:r>
      <w:r w:rsidR="002D153B" w:rsidRPr="00804F66">
        <w:rPr>
          <w:rFonts w:ascii="Times New Roman" w:hAnsi="Times New Roman" w:cs="Times New Roman"/>
          <w:sz w:val="20"/>
          <w:szCs w:val="20"/>
        </w:rPr>
        <w:t>. Neither Party shall be liable for indirect or consequential damages.</w:t>
      </w:r>
    </w:p>
    <w:p w14:paraId="5417B2EA" w14:textId="3A20851F" w:rsidR="002D153B" w:rsidRPr="00804F66" w:rsidRDefault="003A1A5A" w:rsidP="00F96646">
      <w:pPr>
        <w:pStyle w:val="ListParagraph"/>
      </w:pPr>
      <w:r w:rsidRPr="00804F66">
        <w:t>Indemnification</w:t>
      </w:r>
    </w:p>
    <w:p w14:paraId="6B49D83E" w14:textId="265D9901" w:rsidR="003A1A5A" w:rsidRPr="00804F66" w:rsidRDefault="003A1A5A" w:rsidP="00804F66">
      <w:pPr>
        <w:ind w:left="720"/>
        <w:jc w:val="thaiDistribute"/>
        <w:rPr>
          <w:rFonts w:ascii="Times New Roman" w:hAnsi="Times New Roman" w:cs="Times New Roman"/>
          <w:sz w:val="20"/>
          <w:szCs w:val="20"/>
        </w:rPr>
      </w:pPr>
      <w:r w:rsidRPr="00804F66">
        <w:rPr>
          <w:rFonts w:ascii="Times New Roman" w:hAnsi="Times New Roman" w:cs="Times New Roman"/>
          <w:sz w:val="20"/>
          <w:szCs w:val="20"/>
        </w:rPr>
        <w:t>Midoriya shall indemnify SIC for claims arising from Midoriya’s marketing activities, breach of this MOU, non-compliance with law, or misuse of SIC Marks.</w:t>
      </w:r>
    </w:p>
    <w:p w14:paraId="3A4E9F72" w14:textId="66327900" w:rsidR="003A1A5A" w:rsidRPr="00804F66" w:rsidRDefault="003A1A5A" w:rsidP="00F96646">
      <w:pPr>
        <w:pStyle w:val="ListParagraph"/>
      </w:pPr>
      <w:r w:rsidRPr="00804F66">
        <w:t>Termination</w:t>
      </w:r>
    </w:p>
    <w:p w14:paraId="2162647E" w14:textId="0E313599" w:rsidR="003A1A5A" w:rsidRPr="007F2220" w:rsidRDefault="001C4FAA" w:rsidP="00DE12BC">
      <w:pPr>
        <w:pStyle w:val="ListParagraph"/>
        <w:numPr>
          <w:ilvl w:val="1"/>
          <w:numId w:val="3"/>
        </w:numPr>
        <w:rPr>
          <w:b w:val="0"/>
          <w:bCs w:val="0"/>
        </w:rPr>
      </w:pPr>
      <w:r w:rsidRPr="007F2220">
        <w:rPr>
          <w:b w:val="0"/>
          <w:bCs w:val="0"/>
        </w:rPr>
        <w:t>Either Party may terminate this MOU for convenience with thirty (30) days’ written notice.</w:t>
      </w:r>
    </w:p>
    <w:p w14:paraId="3FD7BFDF" w14:textId="579F8629" w:rsidR="001C4FAA" w:rsidRPr="007F2220" w:rsidRDefault="001C4FAA" w:rsidP="00DE12BC">
      <w:pPr>
        <w:pStyle w:val="ListParagraph"/>
        <w:numPr>
          <w:ilvl w:val="1"/>
          <w:numId w:val="3"/>
        </w:numPr>
        <w:rPr>
          <w:b w:val="0"/>
          <w:bCs w:val="0"/>
        </w:rPr>
      </w:pPr>
      <w:r w:rsidRPr="007F2220">
        <w:rPr>
          <w:b w:val="0"/>
          <w:bCs w:val="0"/>
        </w:rPr>
        <w:t>Either Party may terminate immediately for material breach.</w:t>
      </w:r>
    </w:p>
    <w:p w14:paraId="078D5F60" w14:textId="4EBB070B" w:rsidR="00794EC6" w:rsidRPr="007F2220" w:rsidRDefault="001C4FAA" w:rsidP="00DE12BC">
      <w:pPr>
        <w:pStyle w:val="ListParagraph"/>
        <w:numPr>
          <w:ilvl w:val="1"/>
          <w:numId w:val="3"/>
        </w:numPr>
        <w:rPr>
          <w:b w:val="0"/>
          <w:bCs w:val="0"/>
        </w:rPr>
      </w:pPr>
      <w:r w:rsidRPr="007F2220">
        <w:rPr>
          <w:b w:val="0"/>
          <w:bCs w:val="0"/>
        </w:rPr>
        <w:t>Upon termination, Midoriya shall stop all publication, cease all use of SIC Marks, and re</w:t>
      </w:r>
      <w:r w:rsidR="00794EC6" w:rsidRPr="007F2220">
        <w:rPr>
          <w:b w:val="0"/>
          <w:bCs w:val="0"/>
        </w:rPr>
        <w:t>ferences to SIC and the Products.</w:t>
      </w:r>
    </w:p>
    <w:p w14:paraId="695478CD" w14:textId="0FA13AE8" w:rsidR="00794EC6" w:rsidRPr="00804F66" w:rsidRDefault="00252E65" w:rsidP="00F96646">
      <w:pPr>
        <w:pStyle w:val="ListParagraph"/>
      </w:pPr>
      <w:r w:rsidRPr="00804F66">
        <w:t>Governing Law and Dispute Resolution</w:t>
      </w:r>
    </w:p>
    <w:p w14:paraId="421A56EA" w14:textId="4E591F25" w:rsidR="00C45A7E" w:rsidRPr="00804F66" w:rsidRDefault="00252E65" w:rsidP="000A0B8F">
      <w:pPr>
        <w:ind w:left="720"/>
        <w:jc w:val="thaiDistribute"/>
        <w:rPr>
          <w:rFonts w:ascii="Times New Roman" w:hAnsi="Times New Roman" w:cs="Times New Roman"/>
          <w:sz w:val="20"/>
          <w:szCs w:val="20"/>
        </w:rPr>
      </w:pPr>
      <w:r w:rsidRPr="00804F66">
        <w:rPr>
          <w:rFonts w:ascii="Times New Roman" w:hAnsi="Times New Roman" w:cs="Times New Roman"/>
          <w:sz w:val="20"/>
          <w:szCs w:val="20"/>
        </w:rPr>
        <w:t xml:space="preserve">This MOU is governed by </w:t>
      </w:r>
      <w:r w:rsidR="00C45A7E" w:rsidRPr="00804F66">
        <w:rPr>
          <w:rFonts w:ascii="Times New Roman" w:hAnsi="Times New Roman" w:cs="Times New Roman"/>
          <w:sz w:val="20"/>
          <w:szCs w:val="20"/>
        </w:rPr>
        <w:t>Thai law. Both Parties shall strive to settle any dispute or claims arising from the interpretation or performance of the terms of this MOU through friendly good faith consultations.</w:t>
      </w:r>
      <w:r w:rsidR="000A0B8F">
        <w:rPr>
          <w:rFonts w:ascii="Times New Roman" w:hAnsi="Times New Roman" w:cstheme="minorBidi" w:hint="cs"/>
          <w:sz w:val="20"/>
          <w:szCs w:val="20"/>
          <w:cs/>
        </w:rPr>
        <w:t xml:space="preserve"> </w:t>
      </w:r>
      <w:r w:rsidR="00C45A7E" w:rsidRPr="00804F66">
        <w:rPr>
          <w:rFonts w:ascii="Times New Roman" w:hAnsi="Times New Roman" w:cs="Times New Roman"/>
          <w:sz w:val="20"/>
          <w:szCs w:val="20"/>
        </w:rPr>
        <w:t xml:space="preserve">In case no settlement can be reached through consultations within twenty (20) days of the submission of such matter by one Party to the other, both Parties agree to, within thirty (30) days, submit the matter to the </w:t>
      </w:r>
      <w:r w:rsidR="007C6967" w:rsidRPr="00804F66">
        <w:rPr>
          <w:rFonts w:ascii="Times New Roman" w:hAnsi="Times New Roman" w:cs="Times New Roman"/>
          <w:sz w:val="20"/>
          <w:szCs w:val="20"/>
        </w:rPr>
        <w:t>Thai</w:t>
      </w:r>
      <w:r w:rsidR="00185363" w:rsidRPr="00804F66">
        <w:rPr>
          <w:rFonts w:ascii="Times New Roman" w:hAnsi="Times New Roman" w:cs="Times New Roman"/>
          <w:sz w:val="20"/>
          <w:szCs w:val="20"/>
        </w:rPr>
        <w:t>land Arbitration Center (</w:t>
      </w:r>
      <w:r w:rsidR="0019389D" w:rsidRPr="00804F66">
        <w:rPr>
          <w:rFonts w:ascii="Times New Roman" w:hAnsi="Times New Roman" w:cs="Times New Roman"/>
          <w:sz w:val="20"/>
          <w:szCs w:val="20"/>
        </w:rPr>
        <w:t>“</w:t>
      </w:r>
      <w:r w:rsidR="00185363" w:rsidRPr="00804F66">
        <w:rPr>
          <w:rFonts w:ascii="Times New Roman" w:hAnsi="Times New Roman" w:cs="Times New Roman"/>
          <w:sz w:val="20"/>
          <w:szCs w:val="20"/>
        </w:rPr>
        <w:t>THAC</w:t>
      </w:r>
      <w:r w:rsidR="0019389D" w:rsidRPr="00804F66">
        <w:rPr>
          <w:rFonts w:ascii="Times New Roman" w:hAnsi="Times New Roman" w:cs="Times New Roman"/>
          <w:sz w:val="20"/>
          <w:szCs w:val="20"/>
        </w:rPr>
        <w:t>”</w:t>
      </w:r>
      <w:r w:rsidR="00185363" w:rsidRPr="00804F66">
        <w:rPr>
          <w:rFonts w:ascii="Times New Roman" w:hAnsi="Times New Roman" w:cs="Times New Roman"/>
          <w:sz w:val="20"/>
          <w:szCs w:val="20"/>
        </w:rPr>
        <w:t>)</w:t>
      </w:r>
      <w:r w:rsidR="0019389D" w:rsidRPr="00804F66">
        <w:rPr>
          <w:rFonts w:ascii="Times New Roman" w:hAnsi="Times New Roman" w:cs="Times New Roman"/>
          <w:sz w:val="20"/>
          <w:szCs w:val="20"/>
        </w:rPr>
        <w:t xml:space="preserve"> to be settled under its arbitration rules by three (3) arbitrators. Two of whom shall be chosen by each </w:t>
      </w:r>
      <w:r w:rsidR="002F188E" w:rsidRPr="00804F66">
        <w:rPr>
          <w:rFonts w:ascii="Times New Roman" w:hAnsi="Times New Roman" w:cs="Times New Roman"/>
          <w:sz w:val="20"/>
          <w:szCs w:val="20"/>
        </w:rPr>
        <w:t>of the Parties</w:t>
      </w:r>
      <w:r w:rsidR="00C52E99" w:rsidRPr="00804F66">
        <w:rPr>
          <w:rFonts w:ascii="Times New Roman" w:hAnsi="Times New Roman" w:cs="Times New Roman"/>
          <w:sz w:val="20"/>
          <w:szCs w:val="20"/>
        </w:rPr>
        <w:t xml:space="preserve"> and the third arbitrator shall be chosen by the two arbitrators. The arbitration proceedings shall be conducted in English and shall take place in Bangkok. The arbitral award shall be final and binging upon both Parties and shall be enfor</w:t>
      </w:r>
      <w:r w:rsidR="00A9266B" w:rsidRPr="00804F66">
        <w:rPr>
          <w:rFonts w:ascii="Times New Roman" w:hAnsi="Times New Roman" w:cs="Times New Roman"/>
          <w:sz w:val="20"/>
          <w:szCs w:val="20"/>
        </w:rPr>
        <w:t>ceable in accordance with its terms.</w:t>
      </w:r>
    </w:p>
    <w:p w14:paraId="52009452" w14:textId="5FA397DF" w:rsidR="00A9266B" w:rsidRPr="00804F66" w:rsidRDefault="004D50DD" w:rsidP="00F96646">
      <w:pPr>
        <w:pStyle w:val="ListParagraph"/>
      </w:pPr>
      <w:r w:rsidRPr="00804F66">
        <w:t>Miscellaneous</w:t>
      </w:r>
    </w:p>
    <w:p w14:paraId="633F7A7D" w14:textId="2BF34045" w:rsidR="004D50DD" w:rsidRPr="004123AF" w:rsidRDefault="004D50DD" w:rsidP="00DE12BC">
      <w:pPr>
        <w:pStyle w:val="ListParagraph"/>
        <w:numPr>
          <w:ilvl w:val="1"/>
          <w:numId w:val="3"/>
        </w:numPr>
        <w:rPr>
          <w:b w:val="0"/>
          <w:bCs w:val="0"/>
        </w:rPr>
      </w:pPr>
      <w:r w:rsidRPr="004123AF">
        <w:rPr>
          <w:b w:val="0"/>
          <w:bCs w:val="0"/>
        </w:rPr>
        <w:t>Neither this MOU nor any portion of its rights or obligations shall be assigned or otherwise transferred by either Party without the prior written consent of the other Party. This MOU shall be bi</w:t>
      </w:r>
      <w:r w:rsidR="00321954" w:rsidRPr="004123AF">
        <w:rPr>
          <w:b w:val="0"/>
          <w:bCs w:val="0"/>
        </w:rPr>
        <w:t>nding and inure to the benefit of the Parties and their respective successors and permitted assigns.</w:t>
      </w:r>
    </w:p>
    <w:p w14:paraId="1AB00508" w14:textId="2270EF49" w:rsidR="00321954" w:rsidRPr="004123AF" w:rsidRDefault="00321954" w:rsidP="00DE12BC">
      <w:pPr>
        <w:pStyle w:val="ListParagraph"/>
        <w:numPr>
          <w:ilvl w:val="1"/>
          <w:numId w:val="3"/>
        </w:numPr>
        <w:rPr>
          <w:b w:val="0"/>
          <w:bCs w:val="0"/>
        </w:rPr>
      </w:pPr>
      <w:r w:rsidRPr="004123AF">
        <w:rPr>
          <w:b w:val="0"/>
          <w:bCs w:val="0"/>
        </w:rPr>
        <w:t>This MOU contains the entire MOU between the Parties with respect to the subject matter thereof and supersedes all prior written and oral</w:t>
      </w:r>
      <w:r w:rsidR="00F9652E" w:rsidRPr="004123AF">
        <w:rPr>
          <w:b w:val="0"/>
          <w:bCs w:val="0"/>
        </w:rPr>
        <w:t xml:space="preserve"> MOU, contract or agreement.</w:t>
      </w:r>
    </w:p>
    <w:p w14:paraId="195969D4" w14:textId="2F46E0DC" w:rsidR="00F9652E" w:rsidRPr="004123AF" w:rsidRDefault="00F9652E" w:rsidP="00DE12BC">
      <w:pPr>
        <w:pStyle w:val="ListParagraph"/>
        <w:numPr>
          <w:ilvl w:val="1"/>
          <w:numId w:val="3"/>
        </w:numPr>
        <w:rPr>
          <w:b w:val="0"/>
          <w:bCs w:val="0"/>
        </w:rPr>
      </w:pPr>
      <w:r w:rsidRPr="004123AF">
        <w:rPr>
          <w:b w:val="0"/>
          <w:bCs w:val="0"/>
        </w:rPr>
        <w:t xml:space="preserve">If any </w:t>
      </w:r>
      <w:r w:rsidR="00A54D2E">
        <w:rPr>
          <w:b w:val="0"/>
          <w:bCs w:val="0"/>
        </w:rPr>
        <w:t>Section</w:t>
      </w:r>
      <w:r w:rsidRPr="004123AF">
        <w:rPr>
          <w:b w:val="0"/>
          <w:bCs w:val="0"/>
        </w:rPr>
        <w:t xml:space="preserve"> of this MOU is found to be illegal or </w:t>
      </w:r>
      <w:r w:rsidR="00476180" w:rsidRPr="004123AF">
        <w:rPr>
          <w:b w:val="0"/>
          <w:bCs w:val="0"/>
        </w:rPr>
        <w:t xml:space="preserve">unenforceable, the other </w:t>
      </w:r>
      <w:r w:rsidR="00A54D2E">
        <w:rPr>
          <w:b w:val="0"/>
          <w:bCs w:val="0"/>
        </w:rPr>
        <w:t>Section</w:t>
      </w:r>
      <w:r w:rsidR="00476180" w:rsidRPr="004123AF">
        <w:rPr>
          <w:b w:val="0"/>
          <w:bCs w:val="0"/>
        </w:rPr>
        <w:t>s shall remain effective and enforceable to the greatest extent permitted by law.</w:t>
      </w:r>
    </w:p>
    <w:p w14:paraId="70580EB4" w14:textId="1F96EB11" w:rsidR="00476180" w:rsidRPr="004123AF" w:rsidRDefault="00476180" w:rsidP="00DE12BC">
      <w:pPr>
        <w:pStyle w:val="ListParagraph"/>
        <w:numPr>
          <w:ilvl w:val="1"/>
          <w:numId w:val="3"/>
        </w:numPr>
        <w:rPr>
          <w:b w:val="0"/>
          <w:bCs w:val="0"/>
        </w:rPr>
      </w:pPr>
      <w:r w:rsidRPr="004123AF">
        <w:rPr>
          <w:b w:val="0"/>
          <w:bCs w:val="0"/>
        </w:rPr>
        <w:t xml:space="preserve">No Section of </w:t>
      </w:r>
      <w:r w:rsidR="001E5505" w:rsidRPr="004123AF">
        <w:rPr>
          <w:b w:val="0"/>
          <w:bCs w:val="0"/>
        </w:rPr>
        <w:t>this MOU may be waived except by a writing executed by the Party against whom the waiver is to be effective. A Party’s failure to enforce any Section of this MOU shall</w:t>
      </w:r>
      <w:r w:rsidR="001E5505" w:rsidRPr="00804F66">
        <w:t xml:space="preserve"> </w:t>
      </w:r>
      <w:r w:rsidR="001E5505" w:rsidRPr="00A54D2E">
        <w:rPr>
          <w:b w:val="0"/>
          <w:bCs w:val="0"/>
        </w:rPr>
        <w:t>neither be</w:t>
      </w:r>
      <w:r w:rsidR="001E5505" w:rsidRPr="00804F66">
        <w:t xml:space="preserve"> </w:t>
      </w:r>
      <w:r w:rsidR="001E5505" w:rsidRPr="004123AF">
        <w:rPr>
          <w:b w:val="0"/>
          <w:bCs w:val="0"/>
        </w:rPr>
        <w:lastRenderedPageBreak/>
        <w:t>construed as a waiver of the provision nor prevent such Party from enforcing any other provision of this MOU.</w:t>
      </w:r>
    </w:p>
    <w:p w14:paraId="6ABFC49E" w14:textId="232F08BE" w:rsidR="001E5505" w:rsidRPr="004123AF" w:rsidRDefault="00473A9C" w:rsidP="00DE12BC">
      <w:pPr>
        <w:pStyle w:val="ListParagraph"/>
        <w:numPr>
          <w:ilvl w:val="1"/>
          <w:numId w:val="3"/>
        </w:numPr>
        <w:rPr>
          <w:b w:val="0"/>
          <w:bCs w:val="0"/>
        </w:rPr>
      </w:pPr>
      <w:r w:rsidRPr="004123AF">
        <w:rPr>
          <w:b w:val="0"/>
          <w:bCs w:val="0"/>
        </w:rPr>
        <w:t>No Section of this MOU may be amended or otherwise modified except by a writing signed by the Parties to this MOU.</w:t>
      </w:r>
    </w:p>
    <w:p w14:paraId="0D736CF8" w14:textId="7EAE745D" w:rsidR="000476B2" w:rsidRPr="004123AF" w:rsidRDefault="000476B2" w:rsidP="00DE12BC">
      <w:pPr>
        <w:pStyle w:val="ListParagraph"/>
        <w:numPr>
          <w:ilvl w:val="1"/>
          <w:numId w:val="3"/>
        </w:numPr>
        <w:rPr>
          <w:b w:val="0"/>
          <w:bCs w:val="0"/>
        </w:rPr>
      </w:pPr>
      <w:r w:rsidRPr="004123AF">
        <w:rPr>
          <w:b w:val="0"/>
          <w:bCs w:val="0"/>
        </w:rPr>
        <w:t>This MOU may be executed in counterparts, each of which is deemed an original, but all of which together constitute one and the same MOU.</w:t>
      </w:r>
      <w:r w:rsidR="00A92D33" w:rsidRPr="004123AF">
        <w:rPr>
          <w:b w:val="0"/>
          <w:bCs w:val="0"/>
        </w:rPr>
        <w:t xml:space="preserve"> </w:t>
      </w:r>
      <w:r w:rsidR="00F1324A" w:rsidRPr="004123AF">
        <w:rPr>
          <w:b w:val="0"/>
          <w:bCs w:val="0"/>
        </w:rPr>
        <w:t>In the event that any signature is delivered by an electronic signature process, such signature shall create a valid and binding obligation of the Party executing with the same force and effect as if such signature were a manually signed original thereof.</w:t>
      </w:r>
    </w:p>
    <w:p w14:paraId="4EF8F3F0" w14:textId="77777777" w:rsidR="00A92D33" w:rsidRPr="00804F66" w:rsidRDefault="00A92D33" w:rsidP="00804F66">
      <w:pPr>
        <w:ind w:left="720"/>
        <w:jc w:val="thaiDistribute"/>
        <w:rPr>
          <w:rFonts w:ascii="Times New Roman" w:hAnsi="Times New Roman" w:cs="Times New Roman"/>
          <w:sz w:val="20"/>
          <w:szCs w:val="20"/>
        </w:rPr>
      </w:pPr>
    </w:p>
    <w:p w14:paraId="20444A52" w14:textId="6AEE31CA" w:rsidR="009D5B6C" w:rsidRPr="00804F66" w:rsidRDefault="009D5B6C" w:rsidP="00DE12BC">
      <w:pPr>
        <w:jc w:val="thaiDistribute"/>
        <w:rPr>
          <w:rFonts w:ascii="Times New Roman" w:hAnsi="Times New Roman" w:cs="Times New Roman"/>
          <w:sz w:val="20"/>
          <w:szCs w:val="20"/>
        </w:rPr>
      </w:pPr>
      <w:r w:rsidRPr="00804F66">
        <w:rPr>
          <w:rFonts w:ascii="Times New Roman" w:hAnsi="Times New Roman" w:cs="Times New Roman"/>
          <w:b/>
          <w:bCs/>
          <w:sz w:val="20"/>
          <w:szCs w:val="20"/>
        </w:rPr>
        <w:t>IN WITNESS WHEREOF</w:t>
      </w:r>
      <w:r w:rsidRPr="00804F66">
        <w:rPr>
          <w:rFonts w:ascii="Times New Roman" w:hAnsi="Times New Roman" w:cs="Times New Roman"/>
          <w:sz w:val="20"/>
          <w:szCs w:val="20"/>
        </w:rPr>
        <w:t>, the Parties by their duly authorized representatives have executed this MOU as of the Effective Date.</w:t>
      </w:r>
    </w:p>
    <w:p w14:paraId="75FCB2F3" w14:textId="77777777" w:rsidR="009D5B6C" w:rsidRPr="00804F66" w:rsidRDefault="009D5B6C" w:rsidP="00804F66">
      <w:pPr>
        <w:ind w:left="720"/>
        <w:jc w:val="thaiDistribute"/>
        <w:rPr>
          <w:rFonts w:ascii="Times New Roman" w:hAnsi="Times New Roman" w:cs="Times New Roman"/>
          <w:sz w:val="20"/>
          <w:szCs w:val="20"/>
        </w:rPr>
      </w:pPr>
    </w:p>
    <w:tbl>
      <w:tblPr>
        <w:tblW w:w="9558" w:type="dxa"/>
        <w:tblCellMar>
          <w:left w:w="0" w:type="dxa"/>
          <w:right w:w="0" w:type="dxa"/>
        </w:tblCellMar>
        <w:tblLook w:val="04A0" w:firstRow="1" w:lastRow="0" w:firstColumn="1" w:lastColumn="0" w:noHBand="0" w:noVBand="1"/>
      </w:tblPr>
      <w:tblGrid>
        <w:gridCol w:w="4779"/>
        <w:gridCol w:w="4779"/>
      </w:tblGrid>
      <w:tr w:rsidR="009A27F8" w:rsidRPr="009A27F8" w14:paraId="7FF3AD4A" w14:textId="77777777" w:rsidTr="00756689">
        <w:trPr>
          <w:trHeight w:val="291"/>
        </w:trPr>
        <w:tc>
          <w:tcPr>
            <w:tcW w:w="4779" w:type="dxa"/>
            <w:hideMark/>
          </w:tcPr>
          <w:p w14:paraId="40FB8CDD"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noProof/>
                <w:sz w:val="20"/>
                <w:szCs w:val="20"/>
                <w:lang w:eastAsia="zh-TW"/>
              </w:rPr>
              <w:drawing>
                <wp:inline distT="0" distB="0" distL="0" distR="0" wp14:anchorId="424BF0D6" wp14:editId="61ADF23F">
                  <wp:extent cx="971550" cy="420031"/>
                  <wp:effectExtent l="0" t="0" r="0" b="0"/>
                  <wp:docPr id="1943968945" name="Picture 6" descr="A blu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68945" name="Picture 6" descr="A blue logo with a black background&#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76064" cy="421982"/>
                          </a:xfrm>
                          <a:prstGeom prst="rect">
                            <a:avLst/>
                          </a:prstGeom>
                          <a:noFill/>
                          <a:ln>
                            <a:noFill/>
                          </a:ln>
                        </pic:spPr>
                      </pic:pic>
                    </a:graphicData>
                  </a:graphic>
                </wp:inline>
              </w:drawing>
            </w:r>
            <w:r w:rsidRPr="009A27F8">
              <w:rPr>
                <w:rFonts w:ascii="Times New Roman" w:eastAsia="Times New Roman" w:hAnsi="Times New Roman" w:cs="Times New Roman"/>
                <w:sz w:val="20"/>
                <w:szCs w:val="20"/>
                <w:lang w:eastAsia="zh-TW"/>
              </w:rPr>
              <w:t> </w:t>
            </w:r>
            <w:r w:rsidRPr="009A27F8">
              <w:rPr>
                <w:rFonts w:ascii="Times New Roman" w:eastAsia="Times New Roman" w:hAnsi="Times New Roman" w:cs="Times New Roman"/>
                <w:sz w:val="20"/>
                <w:szCs w:val="20"/>
                <w:lang w:eastAsia="zh-TW"/>
              </w:rPr>
              <w:br/>
            </w:r>
            <w:r w:rsidRPr="009A27F8">
              <w:rPr>
                <w:rFonts w:ascii="Times New Roman" w:eastAsia="Times New Roman" w:hAnsi="Times New Roman" w:cs="Times New Roman"/>
                <w:b/>
                <w:bCs/>
                <w:sz w:val="20"/>
                <w:szCs w:val="20"/>
                <w:lang w:eastAsia="zh-TW"/>
              </w:rPr>
              <w:t>Silicon Craft Technology Public Company Limited</w:t>
            </w:r>
            <w:r w:rsidRPr="009A27F8">
              <w:rPr>
                <w:rFonts w:ascii="Times New Roman" w:eastAsia="Times New Roman" w:hAnsi="Times New Roman" w:cs="Times New Roman"/>
                <w:sz w:val="20"/>
                <w:szCs w:val="20"/>
                <w:lang w:eastAsia="zh-TW"/>
              </w:rPr>
              <w:t> </w:t>
            </w:r>
          </w:p>
          <w:p w14:paraId="0D57E12A"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sz w:val="20"/>
                <w:szCs w:val="20"/>
                <w:lang w:eastAsia="zh-TW"/>
              </w:rPr>
              <w:t> </w:t>
            </w:r>
          </w:p>
          <w:p w14:paraId="7F65CACA"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p>
          <w:p w14:paraId="7F21B2F8"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sz w:val="20"/>
                <w:szCs w:val="20"/>
                <w:lang w:eastAsia="zh-TW"/>
              </w:rPr>
              <w:t>Signature: _____________________ </w:t>
            </w:r>
          </w:p>
          <w:p w14:paraId="4ADBE395"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sz w:val="20"/>
                <w:szCs w:val="20"/>
                <w:lang w:eastAsia="zh-TW"/>
              </w:rPr>
              <w:t> </w:t>
            </w:r>
          </w:p>
          <w:p w14:paraId="70B69EF9" w14:textId="47F46926"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sz w:val="20"/>
                <w:szCs w:val="20"/>
                <w:lang w:eastAsia="zh-TW"/>
              </w:rPr>
              <w:t xml:space="preserve">Authorized Name: </w:t>
            </w:r>
            <w:r w:rsidRPr="009A27F8">
              <w:rPr>
                <w:rFonts w:ascii="Times New Roman" w:eastAsia="Times New Roman" w:hAnsi="Times New Roman" w:cs="Times New Roman"/>
                <w:sz w:val="20"/>
                <w:szCs w:val="20"/>
                <w:u w:val="single"/>
                <w:lang w:eastAsia="zh-TW"/>
              </w:rPr>
              <w:t>Bodin Kasemset</w:t>
            </w:r>
          </w:p>
          <w:p w14:paraId="28FD9A1D"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p>
          <w:p w14:paraId="240E147E" w14:textId="2D6CD41B"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sz w:val="20"/>
                <w:szCs w:val="20"/>
                <w:lang w:eastAsia="zh-TW"/>
              </w:rPr>
              <w:t xml:space="preserve">Title: </w:t>
            </w:r>
            <w:r w:rsidRPr="009A27F8">
              <w:rPr>
                <w:rFonts w:ascii="Times New Roman" w:eastAsia="Times New Roman" w:hAnsi="Times New Roman" w:cs="Times New Roman"/>
                <w:sz w:val="20"/>
                <w:szCs w:val="20"/>
                <w:u w:val="single"/>
                <w:lang w:eastAsia="zh-TW"/>
              </w:rPr>
              <w:t>Chief Executive Officer</w:t>
            </w:r>
          </w:p>
          <w:p w14:paraId="4B34E3F7"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sz w:val="20"/>
                <w:szCs w:val="20"/>
                <w:lang w:eastAsia="zh-TW"/>
              </w:rPr>
              <w:t> </w:t>
            </w:r>
          </w:p>
          <w:p w14:paraId="471A4B6E"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sz w:val="20"/>
                <w:szCs w:val="20"/>
                <w:lang w:eastAsia="zh-TW"/>
              </w:rPr>
              <w:t>Signed Date: __________________ </w:t>
            </w:r>
          </w:p>
          <w:p w14:paraId="56CC867D"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sz w:val="20"/>
                <w:szCs w:val="20"/>
                <w:lang w:eastAsia="zh-TW"/>
              </w:rPr>
              <w:t> </w:t>
            </w:r>
          </w:p>
        </w:tc>
        <w:tc>
          <w:tcPr>
            <w:tcW w:w="4779" w:type="dxa"/>
            <w:hideMark/>
          </w:tcPr>
          <w:p w14:paraId="7F5046D8" w14:textId="1319BCAD" w:rsidR="009A27F8" w:rsidRPr="009A27F8" w:rsidRDefault="009A27F8" w:rsidP="00804F66">
            <w:pPr>
              <w:spacing w:after="0"/>
              <w:jc w:val="thaiDistribute"/>
              <w:textAlignment w:val="baseline"/>
              <w:rPr>
                <w:rFonts w:ascii="Times New Roman" w:eastAsia="Times New Roman" w:hAnsi="Times New Roman" w:cs="Times New Roman"/>
                <w:noProof/>
                <w:sz w:val="20"/>
                <w:szCs w:val="20"/>
                <w:lang w:eastAsia="zh-TW"/>
              </w:rPr>
            </w:pPr>
          </w:p>
          <w:p w14:paraId="27737507" w14:textId="5963EC2D"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p>
          <w:p w14:paraId="10540BEA" w14:textId="77777777" w:rsidR="00510B8F" w:rsidRPr="00804F66" w:rsidRDefault="00510B8F" w:rsidP="00804F66">
            <w:pPr>
              <w:spacing w:after="0"/>
              <w:jc w:val="thaiDistribute"/>
              <w:textAlignment w:val="baseline"/>
              <w:rPr>
                <w:rFonts w:ascii="Times New Roman" w:eastAsia="Times New Roman" w:hAnsi="Times New Roman" w:cs="Times New Roman"/>
                <w:b/>
                <w:bCs/>
                <w:sz w:val="20"/>
                <w:szCs w:val="20"/>
                <w:lang w:eastAsia="zh-TW"/>
              </w:rPr>
            </w:pPr>
          </w:p>
          <w:p w14:paraId="135D5554" w14:textId="79E9905C" w:rsidR="009A27F8" w:rsidRPr="009A27F8" w:rsidRDefault="00510B8F" w:rsidP="00804F66">
            <w:pPr>
              <w:spacing w:after="0"/>
              <w:jc w:val="thaiDistribute"/>
              <w:textAlignment w:val="baseline"/>
              <w:rPr>
                <w:rFonts w:ascii="Times New Roman" w:eastAsia="Times New Roman" w:hAnsi="Times New Roman" w:cs="Times New Roman"/>
                <w:sz w:val="20"/>
                <w:szCs w:val="20"/>
                <w:lang w:eastAsia="zh-TW"/>
              </w:rPr>
            </w:pPr>
            <w:r w:rsidRPr="00804F66">
              <w:rPr>
                <w:rFonts w:ascii="Times New Roman" w:eastAsia="Times New Roman" w:hAnsi="Times New Roman" w:cs="Times New Roman"/>
                <w:b/>
                <w:bCs/>
                <w:sz w:val="20"/>
                <w:szCs w:val="20"/>
                <w:lang w:eastAsia="zh-TW"/>
              </w:rPr>
              <w:t>Midoriya Electric Co., Ltd.</w:t>
            </w:r>
          </w:p>
          <w:p w14:paraId="7E9F2B70"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sz w:val="20"/>
                <w:szCs w:val="20"/>
                <w:lang w:eastAsia="zh-TW"/>
              </w:rPr>
              <w:t> </w:t>
            </w:r>
          </w:p>
          <w:p w14:paraId="3B52632C"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sz w:val="20"/>
                <w:szCs w:val="20"/>
                <w:lang w:eastAsia="zh-TW"/>
              </w:rPr>
              <w:t> </w:t>
            </w:r>
          </w:p>
          <w:p w14:paraId="62B34FA5"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sz w:val="20"/>
                <w:szCs w:val="20"/>
                <w:lang w:eastAsia="zh-TW"/>
              </w:rPr>
              <w:t>Signature: _____________________ </w:t>
            </w:r>
          </w:p>
          <w:p w14:paraId="140363C8"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sz w:val="20"/>
                <w:szCs w:val="20"/>
                <w:lang w:eastAsia="zh-TW"/>
              </w:rPr>
              <w:t> </w:t>
            </w:r>
          </w:p>
          <w:p w14:paraId="6117A647" w14:textId="4311D019"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sz w:val="20"/>
                <w:szCs w:val="20"/>
                <w:lang w:eastAsia="zh-TW"/>
              </w:rPr>
              <w:t>Authorized Name: ______________ </w:t>
            </w:r>
          </w:p>
          <w:p w14:paraId="6352DB97"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sz w:val="20"/>
                <w:szCs w:val="20"/>
                <w:lang w:eastAsia="zh-TW"/>
              </w:rPr>
              <w:t> </w:t>
            </w:r>
          </w:p>
          <w:p w14:paraId="7CBF1BF9" w14:textId="0672B72B"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sz w:val="20"/>
                <w:szCs w:val="20"/>
                <w:lang w:eastAsia="zh-TW"/>
              </w:rPr>
              <w:t>Title: ___________ </w:t>
            </w:r>
          </w:p>
          <w:p w14:paraId="4AA123C8"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sz w:val="20"/>
                <w:szCs w:val="20"/>
                <w:lang w:eastAsia="zh-TW"/>
              </w:rPr>
              <w:t> </w:t>
            </w:r>
          </w:p>
          <w:p w14:paraId="22E6811B"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sidRPr="009A27F8">
              <w:rPr>
                <w:rFonts w:ascii="Times New Roman" w:eastAsia="Times New Roman" w:hAnsi="Times New Roman" w:cs="Times New Roman"/>
                <w:sz w:val="20"/>
                <w:szCs w:val="20"/>
                <w:lang w:eastAsia="zh-TW"/>
              </w:rPr>
              <w:t>Signed Date: __________________ </w:t>
            </w:r>
          </w:p>
        </w:tc>
      </w:tr>
    </w:tbl>
    <w:p w14:paraId="4EE62F5E" w14:textId="77777777" w:rsidR="009D5B6C" w:rsidRDefault="009D5B6C" w:rsidP="00804F66">
      <w:pPr>
        <w:ind w:left="720"/>
        <w:jc w:val="thaiDistribute"/>
        <w:rPr>
          <w:rFonts w:ascii="Times New Roman" w:hAnsi="Times New Roman" w:cs="Times New Roman"/>
          <w:sz w:val="20"/>
          <w:szCs w:val="20"/>
        </w:rPr>
      </w:pPr>
    </w:p>
    <w:p w14:paraId="034A7857" w14:textId="5C06B801" w:rsidR="009D76C4" w:rsidRDefault="009D76C4" w:rsidP="00804F66">
      <w:pPr>
        <w:ind w:left="720"/>
        <w:jc w:val="thaiDistribute"/>
        <w:rPr>
          <w:rFonts w:ascii="Times New Roman" w:hAnsi="Times New Roman" w:cs="Times New Roman"/>
          <w:sz w:val="20"/>
          <w:szCs w:val="20"/>
        </w:rPr>
      </w:pPr>
      <w:r>
        <w:rPr>
          <w:rFonts w:ascii="Times New Roman" w:hAnsi="Times New Roman" w:cs="Times New Roman"/>
          <w:sz w:val="20"/>
          <w:szCs w:val="20"/>
        </w:rPr>
        <w:br w:type="page"/>
      </w:r>
    </w:p>
    <w:p w14:paraId="0B82B38A" w14:textId="77777777" w:rsidR="00DB3A9C" w:rsidRDefault="00DB3A9C" w:rsidP="009D76C4">
      <w:pPr>
        <w:ind w:left="720"/>
        <w:jc w:val="center"/>
        <w:rPr>
          <w:rFonts w:ascii="Times New Roman" w:hAnsi="Times New Roman" w:cs="Times New Roman"/>
          <w:b/>
          <w:bCs/>
          <w:u w:val="single"/>
        </w:rPr>
      </w:pPr>
    </w:p>
    <w:p w14:paraId="08CDE22C" w14:textId="2AE0C217" w:rsidR="009D76C4" w:rsidRDefault="009D76C4" w:rsidP="009D76C4">
      <w:pPr>
        <w:ind w:left="720"/>
        <w:jc w:val="center"/>
        <w:rPr>
          <w:rFonts w:ascii="Times New Roman" w:hAnsi="Times New Roman" w:cs="Times New Roman"/>
          <w:sz w:val="20"/>
          <w:szCs w:val="20"/>
        </w:rPr>
      </w:pPr>
      <w:r>
        <w:rPr>
          <w:rFonts w:ascii="Times New Roman" w:hAnsi="Times New Roman" w:cs="Times New Roman"/>
          <w:b/>
          <w:bCs/>
          <w:u w:val="single"/>
        </w:rPr>
        <w:t>Annex I</w:t>
      </w:r>
      <w:r w:rsidR="006E5191">
        <w:rPr>
          <w:rFonts w:ascii="Times New Roman" w:hAnsi="Times New Roman" w:cs="Times New Roman"/>
          <w:b/>
          <w:bCs/>
          <w:u w:val="single"/>
        </w:rPr>
        <w:t xml:space="preserve"> Products</w:t>
      </w:r>
    </w:p>
    <w:p w14:paraId="27F5C98F" w14:textId="1B442767" w:rsidR="009D76C4" w:rsidRPr="009D76C4" w:rsidRDefault="006E5191" w:rsidP="009D76C4">
      <w:pPr>
        <w:ind w:left="720"/>
        <w:rPr>
          <w:rFonts w:ascii="Times New Roman" w:hAnsi="Times New Roman" w:cs="Times New Roman"/>
          <w:sz w:val="20"/>
          <w:szCs w:val="20"/>
        </w:rPr>
      </w:pPr>
      <w:r>
        <w:rPr>
          <w:rFonts w:ascii="Times New Roman" w:hAnsi="Times New Roman" w:cs="Times New Roman"/>
          <w:sz w:val="20"/>
          <w:szCs w:val="20"/>
        </w:rPr>
        <w:t>(Insert Products list)</w:t>
      </w:r>
    </w:p>
    <w:sectPr w:rsidR="009D76C4" w:rsidRPr="009D76C4">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0D204" w14:textId="77777777" w:rsidR="005166A4" w:rsidRDefault="005166A4" w:rsidP="00B31C22">
      <w:pPr>
        <w:spacing w:after="0"/>
      </w:pPr>
      <w:r>
        <w:separator/>
      </w:r>
    </w:p>
  </w:endnote>
  <w:endnote w:type="continuationSeparator" w:id="0">
    <w:p w14:paraId="5AF9BC00" w14:textId="77777777" w:rsidR="005166A4" w:rsidRDefault="005166A4" w:rsidP="00B31C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altName w:val="Browallia New"/>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Angsana New">
    <w:panose1 w:val="02020603050405020304"/>
    <w:charset w:val="00"/>
    <w:family w:val="roman"/>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12AC4" w14:textId="40721A5F" w:rsidR="00203ECD" w:rsidRDefault="00203ECD">
    <w:pPr>
      <w:pStyle w:val="Footer"/>
      <w:jc w:val="center"/>
    </w:pPr>
    <w:sdt>
      <w:sdtPr>
        <w:id w:val="115502776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 xml:space="preserve"> of 4</w:t>
    </w:r>
  </w:p>
  <w:p w14:paraId="48F854EC" w14:textId="61019A41" w:rsidR="00B31C22" w:rsidRDefault="00B31C22" w:rsidP="001C097A">
    <w:pPr>
      <w:pStyle w:val="Footer"/>
      <w:ind w:left="-70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B36A9" w14:textId="77777777" w:rsidR="005166A4" w:rsidRDefault="005166A4" w:rsidP="00B31C22">
      <w:pPr>
        <w:spacing w:after="0"/>
      </w:pPr>
      <w:r>
        <w:separator/>
      </w:r>
    </w:p>
  </w:footnote>
  <w:footnote w:type="continuationSeparator" w:id="0">
    <w:p w14:paraId="287958BF" w14:textId="77777777" w:rsidR="005166A4" w:rsidRDefault="005166A4" w:rsidP="00B31C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2707" w14:textId="09E8A104" w:rsidR="00975273" w:rsidRPr="00975273" w:rsidRDefault="00FB5D7B" w:rsidP="00CC0377">
    <w:pPr>
      <w:spacing w:after="0"/>
      <w:ind w:left="7200" w:right="254"/>
      <w:jc w:val="right"/>
      <w:rPr>
        <w:rFonts w:ascii="Times New Roman" w:eastAsia="Batang" w:hAnsi="Times New Roman" w:cs="Times New Roman"/>
        <w:b/>
        <w:bCs/>
        <w:sz w:val="20"/>
        <w:szCs w:val="20"/>
        <w:lang w:eastAsia="zh-TW"/>
      </w:rPr>
    </w:pPr>
    <w:r w:rsidRPr="00CC0377">
      <w:rPr>
        <w:rFonts w:ascii="Times New Roman" w:hAnsi="Times New Roman" w:cs="Times New Roman"/>
        <w:noProof/>
        <w:sz w:val="20"/>
        <w:szCs w:val="20"/>
        <w:lang w:val="x-none" w:eastAsia="x-none"/>
      </w:rPr>
      <w:drawing>
        <wp:anchor distT="0" distB="0" distL="114300" distR="114300" simplePos="0" relativeHeight="251660288" behindDoc="1" locked="0" layoutInCell="1" allowOverlap="1" wp14:anchorId="2BDB45C1" wp14:editId="4DABAEB3">
          <wp:simplePos x="0" y="0"/>
          <wp:positionH relativeFrom="margin">
            <wp:align>left</wp:align>
          </wp:positionH>
          <wp:positionV relativeFrom="paragraph">
            <wp:posOffset>-5080</wp:posOffset>
          </wp:positionV>
          <wp:extent cx="1062395" cy="375574"/>
          <wp:effectExtent l="0" t="0" r="4445" b="5715"/>
          <wp:wrapNone/>
          <wp:docPr id="1943895968" name="Picture 194389596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2395" cy="375574"/>
                  </a:xfrm>
                  <a:prstGeom prst="rect">
                    <a:avLst/>
                  </a:prstGeom>
                  <a:noFill/>
                  <a:ln>
                    <a:noFill/>
                  </a:ln>
                </pic:spPr>
              </pic:pic>
            </a:graphicData>
          </a:graphic>
          <wp14:sizeRelH relativeFrom="page">
            <wp14:pctWidth>0</wp14:pctWidth>
          </wp14:sizeRelH>
          <wp14:sizeRelV relativeFrom="page">
            <wp14:pctHeight>0</wp14:pctHeight>
          </wp14:sizeRelV>
        </wp:anchor>
      </w:drawing>
    </w:r>
    <w:r w:rsidR="00975273" w:rsidRPr="00975273">
      <w:rPr>
        <w:rFonts w:ascii="Times New Roman" w:eastAsia="Batang" w:hAnsi="Times New Roman" w:cs="Times New Roman"/>
        <w:b/>
        <w:bCs/>
        <w:sz w:val="20"/>
        <w:szCs w:val="20"/>
        <w:lang w:eastAsia="zh-TW"/>
      </w:rPr>
      <w:t>SIC Confidential</w:t>
    </w:r>
  </w:p>
  <w:p w14:paraId="7D1A31AD" w14:textId="0734A69E" w:rsidR="00AF6BC6" w:rsidRPr="00CC0377" w:rsidRDefault="00975273" w:rsidP="00CC0377">
    <w:pPr>
      <w:pStyle w:val="Header"/>
      <w:tabs>
        <w:tab w:val="clear" w:pos="4513"/>
        <w:tab w:val="clear" w:pos="9026"/>
        <w:tab w:val="left" w:pos="1617"/>
      </w:tabs>
      <w:jc w:val="right"/>
      <w:rPr>
        <w:rFonts w:ascii="Times New Roman" w:hAnsi="Times New Roman" w:cs="Times New Roman"/>
        <w:sz w:val="20"/>
        <w:szCs w:val="20"/>
      </w:rPr>
    </w:pPr>
    <w:r w:rsidRPr="00CC0377">
      <w:rPr>
        <w:rFonts w:ascii="Times New Roman" w:hAnsi="Times New Roman" w:cs="Times New Roman"/>
        <w:sz w:val="20"/>
        <w:szCs w:val="20"/>
      </w:rPr>
      <w:t>AGXXXXXXX</w:t>
    </w:r>
  </w:p>
  <w:p w14:paraId="70F0B986" w14:textId="655F7281" w:rsidR="00B31C22" w:rsidRDefault="00FB5D7B">
    <w:pPr>
      <w:pStyle w:val="Header"/>
    </w:pPr>
    <w:r>
      <w:rPr>
        <w:noProof/>
      </w:rPr>
      <mc:AlternateContent>
        <mc:Choice Requires="wps">
          <w:drawing>
            <wp:anchor distT="0" distB="0" distL="114300" distR="114300" simplePos="0" relativeHeight="251661312" behindDoc="0" locked="0" layoutInCell="1" allowOverlap="1" wp14:anchorId="19B8B853" wp14:editId="5C50BBE9">
              <wp:simplePos x="0" y="0"/>
              <wp:positionH relativeFrom="column">
                <wp:posOffset>-237851</wp:posOffset>
              </wp:positionH>
              <wp:positionV relativeFrom="paragraph">
                <wp:posOffset>146292</wp:posOffset>
              </wp:positionV>
              <wp:extent cx="5967385" cy="0"/>
              <wp:effectExtent l="0" t="0" r="0" b="0"/>
              <wp:wrapNone/>
              <wp:docPr id="1756148941" name="Straight Connector 1"/>
              <wp:cNvGraphicFramePr/>
              <a:graphic xmlns:a="http://schemas.openxmlformats.org/drawingml/2006/main">
                <a:graphicData uri="http://schemas.microsoft.com/office/word/2010/wordprocessingShape">
                  <wps:wsp>
                    <wps:cNvCnPr/>
                    <wps:spPr>
                      <a:xfrm>
                        <a:off x="0" y="0"/>
                        <a:ext cx="59673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2B27C0"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75pt,11.5pt" to="451.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3EC8"/>
    <w:multiLevelType w:val="hybridMultilevel"/>
    <w:tmpl w:val="793A199E"/>
    <w:lvl w:ilvl="0" w:tplc="89480B9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E1A3949"/>
    <w:multiLevelType w:val="hybridMultilevel"/>
    <w:tmpl w:val="B3CC1950"/>
    <w:lvl w:ilvl="0" w:tplc="69288DCE">
      <w:start w:val="1"/>
      <w:numFmt w:val="decimal"/>
      <w:lvlText w:val="%1."/>
      <w:lvlJc w:val="left"/>
      <w:pPr>
        <w:ind w:left="1800" w:hanging="360"/>
      </w:p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2" w15:restartNumberingAfterBreak="0">
    <w:nsid w:val="51F84E9B"/>
    <w:multiLevelType w:val="singleLevel"/>
    <w:tmpl w:val="B4969494"/>
    <w:lvl w:ilvl="0">
      <w:start w:val="1"/>
      <w:numFmt w:val="bullet"/>
      <w:pStyle w:val="BulletSQ"/>
      <w:lvlText w:val=""/>
      <w:lvlJc w:val="left"/>
      <w:pPr>
        <w:tabs>
          <w:tab w:val="num" w:pos="360"/>
        </w:tabs>
        <w:ind w:left="360" w:hanging="360"/>
      </w:pPr>
      <w:rPr>
        <w:rFonts w:ascii="Wingdings" w:hAnsi="Wingdings" w:hint="default"/>
        <w:cs w:val="0"/>
        <w:lang w:bidi="th-TH"/>
      </w:rPr>
    </w:lvl>
  </w:abstractNum>
  <w:abstractNum w:abstractNumId="3" w15:restartNumberingAfterBreak="0">
    <w:nsid w:val="63E8175A"/>
    <w:multiLevelType w:val="multilevel"/>
    <w:tmpl w:val="F68C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AB6810"/>
    <w:multiLevelType w:val="multilevel"/>
    <w:tmpl w:val="1570CD1A"/>
    <w:lvl w:ilvl="0">
      <w:start w:val="1"/>
      <w:numFmt w:val="decimal"/>
      <w:pStyle w:val="ListParagraph"/>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16cid:durableId="1597203453">
    <w:abstractNumId w:val="1"/>
  </w:num>
  <w:num w:numId="2" w16cid:durableId="1850675065">
    <w:abstractNumId w:val="3"/>
  </w:num>
  <w:num w:numId="3" w16cid:durableId="702942756">
    <w:abstractNumId w:val="4"/>
  </w:num>
  <w:num w:numId="4" w16cid:durableId="1377392543">
    <w:abstractNumId w:val="0"/>
  </w:num>
  <w:num w:numId="5" w16cid:durableId="2145544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7FD"/>
    <w:rsid w:val="000147A1"/>
    <w:rsid w:val="00025481"/>
    <w:rsid w:val="000476B2"/>
    <w:rsid w:val="00051B19"/>
    <w:rsid w:val="00066014"/>
    <w:rsid w:val="00076E73"/>
    <w:rsid w:val="000A0B8F"/>
    <w:rsid w:val="000A0EC4"/>
    <w:rsid w:val="000D584B"/>
    <w:rsid w:val="000E3F00"/>
    <w:rsid w:val="0011252A"/>
    <w:rsid w:val="00120E77"/>
    <w:rsid w:val="0016254B"/>
    <w:rsid w:val="0018089D"/>
    <w:rsid w:val="001817FD"/>
    <w:rsid w:val="00185363"/>
    <w:rsid w:val="0019389D"/>
    <w:rsid w:val="001A11DE"/>
    <w:rsid w:val="001A1EA6"/>
    <w:rsid w:val="001B52B0"/>
    <w:rsid w:val="001C097A"/>
    <w:rsid w:val="001C4FAA"/>
    <w:rsid w:val="001E1490"/>
    <w:rsid w:val="001E5505"/>
    <w:rsid w:val="00203ECD"/>
    <w:rsid w:val="00217DD8"/>
    <w:rsid w:val="00220033"/>
    <w:rsid w:val="00252E65"/>
    <w:rsid w:val="002604DE"/>
    <w:rsid w:val="00260E51"/>
    <w:rsid w:val="00262802"/>
    <w:rsid w:val="00266C45"/>
    <w:rsid w:val="0028195A"/>
    <w:rsid w:val="00287A52"/>
    <w:rsid w:val="00292F37"/>
    <w:rsid w:val="002A7979"/>
    <w:rsid w:val="002D153B"/>
    <w:rsid w:val="002F188E"/>
    <w:rsid w:val="002F602A"/>
    <w:rsid w:val="00316BCA"/>
    <w:rsid w:val="00321954"/>
    <w:rsid w:val="00340394"/>
    <w:rsid w:val="00342C7D"/>
    <w:rsid w:val="00357244"/>
    <w:rsid w:val="003966ED"/>
    <w:rsid w:val="003A1A5A"/>
    <w:rsid w:val="003D6121"/>
    <w:rsid w:val="004123AF"/>
    <w:rsid w:val="0042552E"/>
    <w:rsid w:val="00452672"/>
    <w:rsid w:val="00452943"/>
    <w:rsid w:val="004616A8"/>
    <w:rsid w:val="0046663D"/>
    <w:rsid w:val="0047066B"/>
    <w:rsid w:val="0047079D"/>
    <w:rsid w:val="00473A9C"/>
    <w:rsid w:val="00476180"/>
    <w:rsid w:val="00496189"/>
    <w:rsid w:val="004D50DD"/>
    <w:rsid w:val="004E373B"/>
    <w:rsid w:val="004F5C47"/>
    <w:rsid w:val="00510B8F"/>
    <w:rsid w:val="005166A4"/>
    <w:rsid w:val="00516E53"/>
    <w:rsid w:val="0054044D"/>
    <w:rsid w:val="0054753F"/>
    <w:rsid w:val="00550B87"/>
    <w:rsid w:val="00580BDB"/>
    <w:rsid w:val="006075D3"/>
    <w:rsid w:val="00630F59"/>
    <w:rsid w:val="00633C69"/>
    <w:rsid w:val="00665B53"/>
    <w:rsid w:val="006748AC"/>
    <w:rsid w:val="00694CDE"/>
    <w:rsid w:val="006A7C1F"/>
    <w:rsid w:val="006E0BBB"/>
    <w:rsid w:val="006E3174"/>
    <w:rsid w:val="006E5191"/>
    <w:rsid w:val="006F7D95"/>
    <w:rsid w:val="0072710C"/>
    <w:rsid w:val="00777039"/>
    <w:rsid w:val="00777A6C"/>
    <w:rsid w:val="00794EC6"/>
    <w:rsid w:val="007A3E41"/>
    <w:rsid w:val="007C6967"/>
    <w:rsid w:val="007E7AD4"/>
    <w:rsid w:val="007F2220"/>
    <w:rsid w:val="00804F66"/>
    <w:rsid w:val="0080500B"/>
    <w:rsid w:val="00817AFE"/>
    <w:rsid w:val="00836578"/>
    <w:rsid w:val="0085092B"/>
    <w:rsid w:val="008630B4"/>
    <w:rsid w:val="00894855"/>
    <w:rsid w:val="008A264D"/>
    <w:rsid w:val="008B5DC6"/>
    <w:rsid w:val="008C5A4A"/>
    <w:rsid w:val="008F65B5"/>
    <w:rsid w:val="00903A63"/>
    <w:rsid w:val="00915CF3"/>
    <w:rsid w:val="00957873"/>
    <w:rsid w:val="009611E8"/>
    <w:rsid w:val="00975273"/>
    <w:rsid w:val="009A27F8"/>
    <w:rsid w:val="009B2058"/>
    <w:rsid w:val="009B2A40"/>
    <w:rsid w:val="009D4E63"/>
    <w:rsid w:val="009D5B6C"/>
    <w:rsid w:val="009D76C4"/>
    <w:rsid w:val="009D79CC"/>
    <w:rsid w:val="009E2A55"/>
    <w:rsid w:val="00A20DFC"/>
    <w:rsid w:val="00A54D2E"/>
    <w:rsid w:val="00A6764B"/>
    <w:rsid w:val="00A9266B"/>
    <w:rsid w:val="00A92D33"/>
    <w:rsid w:val="00AA7ECF"/>
    <w:rsid w:val="00AF0163"/>
    <w:rsid w:val="00AF6BC6"/>
    <w:rsid w:val="00B0677C"/>
    <w:rsid w:val="00B10199"/>
    <w:rsid w:val="00B10400"/>
    <w:rsid w:val="00B17CE9"/>
    <w:rsid w:val="00B31C22"/>
    <w:rsid w:val="00B51118"/>
    <w:rsid w:val="00B806EA"/>
    <w:rsid w:val="00B83918"/>
    <w:rsid w:val="00BB349A"/>
    <w:rsid w:val="00C1164E"/>
    <w:rsid w:val="00C45A7E"/>
    <w:rsid w:val="00C52E99"/>
    <w:rsid w:val="00C576D7"/>
    <w:rsid w:val="00C6039F"/>
    <w:rsid w:val="00CA06A6"/>
    <w:rsid w:val="00CA32C7"/>
    <w:rsid w:val="00CC0377"/>
    <w:rsid w:val="00CF362D"/>
    <w:rsid w:val="00CF4CE8"/>
    <w:rsid w:val="00D00277"/>
    <w:rsid w:val="00D27C0B"/>
    <w:rsid w:val="00D66695"/>
    <w:rsid w:val="00DB3A9C"/>
    <w:rsid w:val="00DC29D8"/>
    <w:rsid w:val="00DE12BC"/>
    <w:rsid w:val="00E3382C"/>
    <w:rsid w:val="00E440E5"/>
    <w:rsid w:val="00E76DDC"/>
    <w:rsid w:val="00E77874"/>
    <w:rsid w:val="00E82A40"/>
    <w:rsid w:val="00E83017"/>
    <w:rsid w:val="00E85252"/>
    <w:rsid w:val="00E94E3B"/>
    <w:rsid w:val="00EA1C13"/>
    <w:rsid w:val="00EB09FE"/>
    <w:rsid w:val="00EB334F"/>
    <w:rsid w:val="00EB6BE1"/>
    <w:rsid w:val="00EC1E26"/>
    <w:rsid w:val="00F04D71"/>
    <w:rsid w:val="00F1324A"/>
    <w:rsid w:val="00F34D60"/>
    <w:rsid w:val="00F35F51"/>
    <w:rsid w:val="00F3668F"/>
    <w:rsid w:val="00F42AB1"/>
    <w:rsid w:val="00F60946"/>
    <w:rsid w:val="00F84902"/>
    <w:rsid w:val="00F86A4A"/>
    <w:rsid w:val="00F9652E"/>
    <w:rsid w:val="00F96646"/>
    <w:rsid w:val="00FB5D7B"/>
    <w:rsid w:val="00FD5D1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6208F"/>
  <w15:chartTrackingRefBased/>
  <w15:docId w15:val="{B2B1141B-D348-441A-9F35-92313F24E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eme="minorHAnsi" w:hAnsi="TH Sarabun New" w:cs="TH Sarabun New"/>
        <w:sz w:val="28"/>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C22"/>
    <w:pPr>
      <w:spacing w:line="240" w:lineRule="auto"/>
    </w:pPr>
    <w:rPr>
      <w:rFonts w:eastAsia="TH Sarabun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1C22"/>
    <w:pPr>
      <w:tabs>
        <w:tab w:val="center" w:pos="4513"/>
        <w:tab w:val="right" w:pos="9026"/>
      </w:tabs>
      <w:spacing w:after="0"/>
    </w:pPr>
  </w:style>
  <w:style w:type="character" w:customStyle="1" w:styleId="HeaderChar">
    <w:name w:val="Header Char"/>
    <w:basedOn w:val="DefaultParagraphFont"/>
    <w:link w:val="Header"/>
    <w:uiPriority w:val="99"/>
    <w:rsid w:val="00B31C22"/>
  </w:style>
  <w:style w:type="paragraph" w:styleId="Footer">
    <w:name w:val="footer"/>
    <w:basedOn w:val="Normal"/>
    <w:link w:val="FooterChar"/>
    <w:uiPriority w:val="99"/>
    <w:unhideWhenUsed/>
    <w:rsid w:val="00B31C22"/>
    <w:pPr>
      <w:tabs>
        <w:tab w:val="center" w:pos="4513"/>
        <w:tab w:val="right" w:pos="9026"/>
      </w:tabs>
      <w:spacing w:after="0"/>
    </w:pPr>
  </w:style>
  <w:style w:type="character" w:customStyle="1" w:styleId="FooterChar">
    <w:name w:val="Footer Char"/>
    <w:basedOn w:val="DefaultParagraphFont"/>
    <w:link w:val="Footer"/>
    <w:uiPriority w:val="99"/>
    <w:rsid w:val="00B31C22"/>
  </w:style>
  <w:style w:type="paragraph" w:styleId="ListParagraph">
    <w:name w:val="List Paragraph"/>
    <w:basedOn w:val="Normal"/>
    <w:autoRedefine/>
    <w:uiPriority w:val="34"/>
    <w:qFormat/>
    <w:rsid w:val="00F96646"/>
    <w:pPr>
      <w:numPr>
        <w:numId w:val="3"/>
      </w:numPr>
      <w:spacing w:after="0"/>
      <w:contextualSpacing/>
      <w:jc w:val="thaiDistribute"/>
    </w:pPr>
    <w:rPr>
      <w:rFonts w:ascii="Times New Roman" w:hAnsi="Times New Roman" w:cstheme="minorBidi"/>
      <w:b/>
      <w:bCs/>
      <w:sz w:val="20"/>
      <w:szCs w:val="20"/>
    </w:rPr>
  </w:style>
  <w:style w:type="paragraph" w:customStyle="1" w:styleId="CenterText">
    <w:name w:val="Center Text"/>
    <w:basedOn w:val="Normal"/>
    <w:next w:val="Normal"/>
    <w:rsid w:val="00550B87"/>
    <w:pPr>
      <w:spacing w:before="240" w:after="0"/>
      <w:jc w:val="center"/>
    </w:pPr>
    <w:rPr>
      <w:rFonts w:ascii="Times New Roman" w:eastAsia="SimSun" w:hAnsi="Times New Roman" w:cs="Times New Roman"/>
      <w:sz w:val="24"/>
      <w:szCs w:val="20"/>
      <w:lang w:bidi="ar-SA"/>
    </w:rPr>
  </w:style>
  <w:style w:type="paragraph" w:customStyle="1" w:styleId="BulletSQ">
    <w:name w:val="Bullet SQ"/>
    <w:basedOn w:val="Normal"/>
    <w:rsid w:val="00975273"/>
    <w:pPr>
      <w:numPr>
        <w:numId w:val="5"/>
      </w:numPr>
      <w:tabs>
        <w:tab w:val="clear" w:pos="360"/>
      </w:tabs>
      <w:spacing w:after="0"/>
      <w:ind w:left="709" w:right="-241" w:hanging="283"/>
    </w:pPr>
    <w:rPr>
      <w:rFonts w:ascii="Tahoma" w:eastAsia="PMingLiU" w:hAnsi="Tahoma" w:cs="Tahoma"/>
      <w:sz w:val="20"/>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81463">
      <w:bodyDiv w:val="1"/>
      <w:marLeft w:val="0"/>
      <w:marRight w:val="0"/>
      <w:marTop w:val="0"/>
      <w:marBottom w:val="0"/>
      <w:divBdr>
        <w:top w:val="none" w:sz="0" w:space="0" w:color="auto"/>
        <w:left w:val="none" w:sz="0" w:space="0" w:color="auto"/>
        <w:bottom w:val="none" w:sz="0" w:space="0" w:color="auto"/>
        <w:right w:val="none" w:sz="0" w:space="0" w:color="auto"/>
      </w:divBdr>
    </w:div>
    <w:div w:id="481697344">
      <w:bodyDiv w:val="1"/>
      <w:marLeft w:val="0"/>
      <w:marRight w:val="0"/>
      <w:marTop w:val="0"/>
      <w:marBottom w:val="0"/>
      <w:divBdr>
        <w:top w:val="none" w:sz="0" w:space="0" w:color="auto"/>
        <w:left w:val="none" w:sz="0" w:space="0" w:color="auto"/>
        <w:bottom w:val="none" w:sz="0" w:space="0" w:color="auto"/>
        <w:right w:val="none" w:sz="0" w:space="0" w:color="auto"/>
      </w:divBdr>
    </w:div>
    <w:div w:id="863401192">
      <w:bodyDiv w:val="1"/>
      <w:marLeft w:val="0"/>
      <w:marRight w:val="0"/>
      <w:marTop w:val="0"/>
      <w:marBottom w:val="0"/>
      <w:divBdr>
        <w:top w:val="none" w:sz="0" w:space="0" w:color="auto"/>
        <w:left w:val="none" w:sz="0" w:space="0" w:color="auto"/>
        <w:bottom w:val="none" w:sz="0" w:space="0" w:color="auto"/>
        <w:right w:val="none" w:sz="0" w:space="0" w:color="auto"/>
      </w:divBdr>
    </w:div>
    <w:div w:id="891379953">
      <w:bodyDiv w:val="1"/>
      <w:marLeft w:val="0"/>
      <w:marRight w:val="0"/>
      <w:marTop w:val="0"/>
      <w:marBottom w:val="0"/>
      <w:divBdr>
        <w:top w:val="none" w:sz="0" w:space="0" w:color="auto"/>
        <w:left w:val="none" w:sz="0" w:space="0" w:color="auto"/>
        <w:bottom w:val="none" w:sz="0" w:space="0" w:color="auto"/>
        <w:right w:val="none" w:sz="0" w:space="0" w:color="auto"/>
      </w:divBdr>
    </w:div>
    <w:div w:id="1323660762">
      <w:bodyDiv w:val="1"/>
      <w:marLeft w:val="0"/>
      <w:marRight w:val="0"/>
      <w:marTop w:val="0"/>
      <w:marBottom w:val="0"/>
      <w:divBdr>
        <w:top w:val="none" w:sz="0" w:space="0" w:color="auto"/>
        <w:left w:val="none" w:sz="0" w:space="0" w:color="auto"/>
        <w:bottom w:val="none" w:sz="0" w:space="0" w:color="auto"/>
        <w:right w:val="none" w:sz="0" w:space="0" w:color="auto"/>
      </w:divBdr>
    </w:div>
    <w:div w:id="1614243023">
      <w:bodyDiv w:val="1"/>
      <w:marLeft w:val="0"/>
      <w:marRight w:val="0"/>
      <w:marTop w:val="0"/>
      <w:marBottom w:val="0"/>
      <w:divBdr>
        <w:top w:val="none" w:sz="0" w:space="0" w:color="auto"/>
        <w:left w:val="none" w:sz="0" w:space="0" w:color="auto"/>
        <w:bottom w:val="none" w:sz="0" w:space="0" w:color="auto"/>
        <w:right w:val="none" w:sz="0" w:space="0" w:color="auto"/>
      </w:divBdr>
    </w:div>
    <w:div w:id="1685551322">
      <w:bodyDiv w:val="1"/>
      <w:marLeft w:val="0"/>
      <w:marRight w:val="0"/>
      <w:marTop w:val="0"/>
      <w:marBottom w:val="0"/>
      <w:divBdr>
        <w:top w:val="none" w:sz="0" w:space="0" w:color="auto"/>
        <w:left w:val="none" w:sz="0" w:space="0" w:color="auto"/>
        <w:bottom w:val="none" w:sz="0" w:space="0" w:color="auto"/>
        <w:right w:val="none" w:sz="0" w:space="0" w:color="auto"/>
      </w:divBdr>
    </w:div>
    <w:div w:id="1831479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pasunchai\OneDrive%20-%20Silicon%20Craft%20Technology\Desktop\Temp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90C76ACEA0A14EBA3AE70418A37E4C" ma:contentTypeVersion="16" ma:contentTypeDescription="Create a new document." ma:contentTypeScope="" ma:versionID="fe35f5d367ebc51921dca79a874eb23c">
  <xsd:schema xmlns:xsd="http://www.w3.org/2001/XMLSchema" xmlns:xs="http://www.w3.org/2001/XMLSchema" xmlns:p="http://schemas.microsoft.com/office/2006/metadata/properties" xmlns:ns2="025a16c2-2df3-4dc3-9566-a9772f65af7b" xmlns:ns3="aef683fa-1d02-4f14-90e2-a32c266ec6c7" targetNamespace="http://schemas.microsoft.com/office/2006/metadata/properties" ma:root="true" ma:fieldsID="50b56458dddcab87055a2387947c3197" ns2:_="" ns3:_="">
    <xsd:import namespace="025a16c2-2df3-4dc3-9566-a9772f65af7b"/>
    <xsd:import namespace="aef683fa-1d02-4f14-90e2-a32c266ec6c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5a16c2-2df3-4dc3-9566-a9772f65a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ca7b95e-db9e-4c6f-877f-8dc8e2b2291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ef683fa-1d02-4f14-90e2-a32c266ec6c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9d8ef80-50c5-4cba-b7de-312f4c818d59}" ma:internalName="TaxCatchAll" ma:showField="CatchAllData" ma:web="aef683fa-1d02-4f14-90e2-a32c266ec6c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4407F-6BAC-4870-8D61-1D4BA65D2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5a16c2-2df3-4dc3-9566-a9772f65af7b"/>
    <ds:schemaRef ds:uri="aef683fa-1d02-4f14-90e2-a32c266ec6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444016-01C5-46F4-8359-40AEB1E361D8}">
  <ds:schemaRefs>
    <ds:schemaRef ds:uri="http://schemas.microsoft.com/sharepoint/v3/contenttype/forms"/>
  </ds:schemaRefs>
</ds:datastoreItem>
</file>

<file path=customXml/itemProps3.xml><?xml version="1.0" encoding="utf-8"?>
<ds:datastoreItem xmlns:ds="http://schemas.openxmlformats.org/officeDocument/2006/customXml" ds:itemID="{80E680D3-4C1C-405B-8709-F21A08E5F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Temp2.dotx</Template>
  <TotalTime>240</TotalTime>
  <Pages>4</Pages>
  <Words>1232</Words>
  <Characters>7013</Characters>
  <Application>Microsoft Office Word</Application>
  <DocSecurity>0</DocSecurity>
  <Lines>103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Nopasunchai Thambumrung</dc:creator>
  <cp:keywords/>
  <dc:description/>
  <cp:lastModifiedBy>Chutimadee Korjittavanit</cp:lastModifiedBy>
  <cp:revision>104</cp:revision>
  <cp:lastPrinted>2024-08-07T03:18:00Z</cp:lastPrinted>
  <dcterms:created xsi:type="dcterms:W3CDTF">2026-03-05T02:26:00Z</dcterms:created>
  <dcterms:modified xsi:type="dcterms:W3CDTF">2026-03-06T02:29:00Z</dcterms:modified>
</cp:coreProperties>
</file>